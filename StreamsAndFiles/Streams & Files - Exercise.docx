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9B0BD" w14:textId="3F0BE334" w:rsidR="00434B11" w:rsidRPr="00950ED4" w:rsidRDefault="00016946" w:rsidP="00434B11">
      <w:pPr>
        <w:pStyle w:val="Title"/>
        <w:rPr>
          <w:rFonts w:ascii="Verdana" w:hAnsi="Verdana"/>
          <w:color w:val="44546A" w:themeColor="text2"/>
          <w:lang w:val="en-US"/>
        </w:rPr>
      </w:pPr>
      <w:r w:rsidRPr="00950ED4">
        <w:rPr>
          <w:rFonts w:ascii="Verdana" w:hAnsi="Verdana"/>
          <w:color w:val="44546A" w:themeColor="text2"/>
          <w:lang w:val="en-US"/>
        </w:rPr>
        <w:t>Streams and Files</w:t>
      </w:r>
    </w:p>
    <w:sdt>
      <w:sdtPr>
        <w:rPr>
          <w:rFonts w:eastAsiaTheme="minorEastAsia"/>
          <w:color w:val="44546A" w:themeColor="text2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2"/>
          <w:szCs w:val="22"/>
        </w:rPr>
      </w:sdtEndPr>
      <w:sdtContent>
        <w:p w14:paraId="657EF463" w14:textId="4A140B41" w:rsidR="00950ED4" w:rsidRDefault="00434B11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950ED4">
            <w:rPr>
              <w:color w:val="44546A" w:themeColor="text2"/>
              <w:lang w:val="en"/>
            </w:rPr>
            <w:fldChar w:fldCharType="begin"/>
          </w:r>
          <w:r w:rsidRPr="00950ED4">
            <w:rPr>
              <w:color w:val="44546A" w:themeColor="text2"/>
              <w:lang w:val="en"/>
            </w:rPr>
            <w:instrText xml:space="preserve"> TOC \o "1-3" \h \z \u </w:instrText>
          </w:r>
          <w:r w:rsidRPr="00950ED4">
            <w:rPr>
              <w:color w:val="44546A" w:themeColor="text2"/>
              <w:lang w:val="en"/>
            </w:rPr>
            <w:fldChar w:fldCharType="separate"/>
          </w:r>
          <w:hyperlink w:anchor="_Toc169168834" w:history="1">
            <w:r w:rsidR="00950ED4" w:rsidRPr="005E2A48">
              <w:rPr>
                <w:rStyle w:val="Hyperlink"/>
                <w:noProof/>
                <w:lang w:val="en"/>
              </w:rPr>
              <w:t>1.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Word Lengths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_Toc169168834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1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52725C0C" w14:textId="68ADBA9E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35" w:history="1">
            <w:r w:rsidR="00950ED4" w:rsidRPr="005E2A48">
              <w:rPr>
                <w:rStyle w:val="Hyperlink"/>
                <w:noProof/>
                <w:lang w:val="en"/>
              </w:rPr>
              <w:t>2.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Character Frequency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_Toc169168835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1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8420949" w14:textId="4B602F0C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36" w:history="1">
            <w:r w:rsidR="00950ED4" w:rsidRPr="005E2A48">
              <w:rPr>
                <w:rStyle w:val="Hyperlink"/>
                <w:noProof/>
                <w:lang w:val="en"/>
              </w:rPr>
              <w:t>3.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Replace Word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_Toc169168836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2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686AEF96" w14:textId="1F669026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37" w:history="1">
            <w:r w:rsidR="00950ED4" w:rsidRPr="005E2A48">
              <w:rPr>
                <w:rStyle w:val="Hyperlink"/>
                <w:noProof/>
                <w:lang w:val="en"/>
              </w:rPr>
              <w:t>4.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Count Lines, Words, and Characters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_Toc169168837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2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697644ED" w14:textId="4AE23D8A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38" w:history="1">
            <w:r w:rsidR="00950ED4" w:rsidRPr="005E2A48">
              <w:rPr>
                <w:rStyle w:val="Hyperlink"/>
                <w:noProof/>
                <w:lang w:val="en"/>
              </w:rPr>
              <w:t>5.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Extract File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_Toc169168838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2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793F2677" w14:textId="5C7411DA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39" w:history="1">
            <w:r w:rsidR="00950ED4" w:rsidRPr="005E2A48">
              <w:rPr>
                <w:rStyle w:val="Hyperlink"/>
                <w:noProof/>
                <w:lang w:val="en"/>
              </w:rPr>
              <w:t>6.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Reverse Lines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_Toc169168839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3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6B3926E" w14:textId="3AE0C450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0" w:history="1">
            <w:r w:rsidR="00950ED4" w:rsidRPr="005E2A48">
              <w:rPr>
                <w:rStyle w:val="Hyperlink"/>
                <w:noProof/>
                <w:lang w:val="en"/>
              </w:rPr>
              <w:t>7.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6. Count Unique Words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_Toc169168840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3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3205285B" w14:textId="7FEFF083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1" w:history="1">
            <w:r w:rsidR="00950ED4" w:rsidRPr="005E2A48">
              <w:rPr>
                <w:rStyle w:val="Hyperlink"/>
                <w:noProof/>
                <w:lang w:val="en"/>
              </w:rPr>
              <w:t>8.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7. Merge Lines from Two Files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_Toc169168841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4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AE9ECD9" w14:textId="61828D6A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2" w:history="1">
            <w:r w:rsidR="00950ED4" w:rsidRPr="005E2A48">
              <w:rPr>
                <w:rStyle w:val="Hyperlink"/>
                <w:noProof/>
                <w:lang w:val="en"/>
              </w:rPr>
              <w:t>9.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Calculate Directory Size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_Toc169168842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4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4B3006BD" w14:textId="5391B623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3" w:history="1">
            <w:r w:rsidR="00950ED4" w:rsidRPr="005E2A48">
              <w:rPr>
                <w:rStyle w:val="Hyperlink"/>
                <w:noProof/>
                <w:lang w:val="en"/>
              </w:rPr>
              <w:t>10.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Copy File Content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_Toc169168843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5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C7F6C8F" w14:textId="37EEA234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4" w:history="1">
            <w:r w:rsidR="00950ED4" w:rsidRPr="005E2A48">
              <w:rPr>
                <w:rStyle w:val="Hyperlink"/>
                <w:noProof/>
                <w:lang w:val="en"/>
              </w:rPr>
              <w:t>11.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Serialize and Deserialize Map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_Toc169168844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5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F747302" w14:textId="110B80CB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5" w:history="1">
            <w:r w:rsidR="00950ED4" w:rsidRPr="005E2A48">
              <w:rPr>
                <w:rStyle w:val="Hyperlink"/>
                <w:noProof/>
                <w:lang w:val="en"/>
              </w:rPr>
              <w:t>12.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*Serialize Custom Object List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_Toc169168845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5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016CCB07" w14:textId="0F30AEF2" w:rsidR="00950ED4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9168846" w:history="1">
            <w:r w:rsidR="00950ED4" w:rsidRPr="005E2A48">
              <w:rPr>
                <w:rStyle w:val="Hyperlink"/>
                <w:noProof/>
                <w:lang w:val="en"/>
              </w:rPr>
              <w:t>13.</w:t>
            </w:r>
            <w:r w:rsidR="00950ED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50ED4" w:rsidRPr="005E2A48">
              <w:rPr>
                <w:rStyle w:val="Hyperlink"/>
                <w:noProof/>
                <w:lang w:val="en"/>
              </w:rPr>
              <w:t>*Extract Specific Files from Zip Archive</w:t>
            </w:r>
            <w:r w:rsidR="00950ED4">
              <w:rPr>
                <w:noProof/>
                <w:webHidden/>
              </w:rPr>
              <w:tab/>
            </w:r>
            <w:r w:rsidR="00950ED4">
              <w:rPr>
                <w:noProof/>
                <w:webHidden/>
              </w:rPr>
              <w:fldChar w:fldCharType="begin"/>
            </w:r>
            <w:r w:rsidR="00950ED4">
              <w:rPr>
                <w:noProof/>
                <w:webHidden/>
              </w:rPr>
              <w:instrText xml:space="preserve"> PAGEREF _Toc169168846 \h </w:instrText>
            </w:r>
            <w:r w:rsidR="00950ED4">
              <w:rPr>
                <w:noProof/>
                <w:webHidden/>
              </w:rPr>
            </w:r>
            <w:r w:rsidR="00950ED4">
              <w:rPr>
                <w:noProof/>
                <w:webHidden/>
              </w:rPr>
              <w:fldChar w:fldCharType="separate"/>
            </w:r>
            <w:r w:rsidR="00950ED4">
              <w:rPr>
                <w:noProof/>
                <w:webHidden/>
              </w:rPr>
              <w:t>5</w:t>
            </w:r>
            <w:r w:rsidR="00950ED4">
              <w:rPr>
                <w:noProof/>
                <w:webHidden/>
              </w:rPr>
              <w:fldChar w:fldCharType="end"/>
            </w:r>
          </w:hyperlink>
        </w:p>
        <w:p w14:paraId="1779085F" w14:textId="45B580F8" w:rsidR="007F144A" w:rsidRPr="00950ED4" w:rsidRDefault="00434B11" w:rsidP="00434B11">
          <w:pPr>
            <w:rPr>
              <w:color w:val="44546A" w:themeColor="text2"/>
            </w:rPr>
          </w:pPr>
          <w:r w:rsidRPr="00950ED4">
            <w:rPr>
              <w:b/>
              <w:bCs/>
              <w:noProof/>
              <w:color w:val="44546A" w:themeColor="text2"/>
            </w:rPr>
            <w:fldChar w:fldCharType="end"/>
          </w:r>
        </w:p>
      </w:sdtContent>
    </w:sdt>
    <w:p w14:paraId="6E0F5953" w14:textId="390E5DA1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0" w:name="_Toc169168834"/>
      <w:r w:rsidRPr="00950ED4">
        <w:rPr>
          <w:color w:val="44546A" w:themeColor="text2"/>
          <w:lang w:val="en"/>
        </w:rPr>
        <w:t>Word Lengths</w:t>
      </w:r>
      <w:bookmarkEnd w:id="0"/>
    </w:p>
    <w:p w14:paraId="07C1A56B" w14:textId="3EFBBA88" w:rsidR="002158D8" w:rsidRPr="00950ED4" w:rsidRDefault="00016946" w:rsidP="00016946">
      <w:pPr>
        <w:rPr>
          <w:color w:val="44546A" w:themeColor="text2"/>
          <w:lang w:val="en-US"/>
        </w:rPr>
      </w:pPr>
      <w:r w:rsidRPr="00950ED4">
        <w:rPr>
          <w:color w:val="44546A" w:themeColor="text2"/>
          <w:lang w:val="en-US"/>
        </w:rPr>
        <w:t xml:space="preserve">Write a program that reads a text file ("input.txt") and prints on the console the length of each word in the file. Use </w:t>
      </w:r>
      <w:proofErr w:type="spellStart"/>
      <w:r w:rsidRPr="00950ED4">
        <w:rPr>
          <w:color w:val="44546A" w:themeColor="text2"/>
          <w:lang w:val="en-US"/>
        </w:rPr>
        <w:t>BufferedReader</w:t>
      </w:r>
      <w:proofErr w:type="spellEnd"/>
      <w:r w:rsidRPr="00950ED4">
        <w:rPr>
          <w:color w:val="44546A" w:themeColor="text2"/>
          <w:lang w:val="en-US"/>
        </w:rPr>
        <w:t xml:space="preserve"> in combination with </w:t>
      </w:r>
      <w:proofErr w:type="spellStart"/>
      <w:r w:rsidRPr="00950ED4">
        <w:rPr>
          <w:color w:val="44546A" w:themeColor="text2"/>
          <w:lang w:val="en-US"/>
        </w:rPr>
        <w:t>FileReader</w:t>
      </w:r>
      <w:proofErr w:type="spellEnd"/>
      <w:r w:rsidRPr="00950ED4">
        <w:rPr>
          <w:color w:val="44546A" w:themeColor="text2"/>
          <w:lang w:val="en-US"/>
        </w:rPr>
        <w:t>.</w:t>
      </w:r>
    </w:p>
    <w:p w14:paraId="013E872D" w14:textId="77777777" w:rsidR="00016946" w:rsidRPr="00950ED4" w:rsidRDefault="00016946" w:rsidP="00016946">
      <w:pPr>
        <w:rPr>
          <w:b/>
          <w:color w:val="44546A" w:themeColor="text2"/>
        </w:rPr>
      </w:pPr>
    </w:p>
    <w:tbl>
      <w:tblPr>
        <w:tblStyle w:val="GridTable1Light-Accent1"/>
        <w:tblW w:w="6475" w:type="dxa"/>
        <w:tblLook w:val="04A0" w:firstRow="1" w:lastRow="0" w:firstColumn="1" w:lastColumn="0" w:noHBand="0" w:noVBand="1"/>
      </w:tblPr>
      <w:tblGrid>
        <w:gridCol w:w="3325"/>
        <w:gridCol w:w="3150"/>
      </w:tblGrid>
      <w:tr w:rsidR="00950ED4" w:rsidRPr="00950ED4" w14:paraId="363BBF80" w14:textId="77777777" w:rsidTr="0001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2AF3BC8F" w14:textId="2B545DDE" w:rsidR="00016946" w:rsidRPr="00950ED4" w:rsidRDefault="00016946" w:rsidP="002158D8">
            <w:pPr>
              <w:spacing w:after="160" w:line="259" w:lineRule="auto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Input.txt</w:t>
            </w:r>
          </w:p>
        </w:tc>
        <w:tc>
          <w:tcPr>
            <w:tcW w:w="3150" w:type="dxa"/>
          </w:tcPr>
          <w:p w14:paraId="639586C0" w14:textId="77777777" w:rsidR="00016946" w:rsidRPr="00950ED4" w:rsidRDefault="00016946" w:rsidP="002158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Output</w:t>
            </w:r>
          </w:p>
        </w:tc>
      </w:tr>
      <w:tr w:rsidR="00950ED4" w:rsidRPr="00950ED4" w14:paraId="64C533E4" w14:textId="77777777" w:rsidTr="00016946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8D8BA46" w14:textId="5BFC02E7" w:rsidR="00016946" w:rsidRPr="00950ED4" w:rsidRDefault="00016946" w:rsidP="002158D8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r w:rsidRPr="00950ED4">
              <w:rPr>
                <w:b w:val="0"/>
                <w:bCs w:val="0"/>
                <w:color w:val="44546A" w:themeColor="text2"/>
                <w:lang w:val="en-US"/>
              </w:rPr>
              <w:t>This is a simple file with words of different lengths</w:t>
            </w:r>
          </w:p>
        </w:tc>
        <w:tc>
          <w:tcPr>
            <w:tcW w:w="3150" w:type="dxa"/>
          </w:tcPr>
          <w:p w14:paraId="5D6F0F2E" w14:textId="15D6C3D5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4, 2, 1, 6, 4, 5, 2, 8, 7</w:t>
            </w:r>
          </w:p>
        </w:tc>
      </w:tr>
    </w:tbl>
    <w:p w14:paraId="2BA41A13" w14:textId="09D7A00D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51891D9F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Use try-with-resources to handle the file.</w:t>
      </w:r>
    </w:p>
    <w:p w14:paraId="14424AFC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Create a </w:t>
      </w:r>
      <w:proofErr w:type="spellStart"/>
      <w:r w:rsidRPr="00950ED4">
        <w:rPr>
          <w:color w:val="44546A" w:themeColor="text2"/>
          <w:lang w:val="en"/>
        </w:rPr>
        <w:t>BufferedReader</w:t>
      </w:r>
      <w:proofErr w:type="spellEnd"/>
      <w:r w:rsidRPr="00950ED4">
        <w:rPr>
          <w:color w:val="44546A" w:themeColor="text2"/>
          <w:lang w:val="en"/>
        </w:rPr>
        <w:t xml:space="preserve"> to read each line of the file.</w:t>
      </w:r>
    </w:p>
    <w:p w14:paraId="034DE3E9" w14:textId="4E436071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Split each line into words, calculate the length of each word, and print it.</w:t>
      </w:r>
    </w:p>
    <w:p w14:paraId="7DE645FB" w14:textId="67616046" w:rsidR="002158D8" w:rsidRPr="00950ED4" w:rsidRDefault="00016946" w:rsidP="00A413FE">
      <w:pPr>
        <w:pStyle w:val="Heading1"/>
        <w:ind w:left="360"/>
        <w:rPr>
          <w:color w:val="44546A" w:themeColor="text2"/>
          <w:lang w:val="en"/>
        </w:rPr>
      </w:pPr>
      <w:bookmarkStart w:id="1" w:name="_Toc169168835"/>
      <w:r w:rsidRPr="00950ED4">
        <w:rPr>
          <w:color w:val="44546A" w:themeColor="text2"/>
          <w:lang w:val="en"/>
        </w:rPr>
        <w:t>Character Frequency</w:t>
      </w:r>
      <w:bookmarkEnd w:id="1"/>
    </w:p>
    <w:p w14:paraId="3121CAC8" w14:textId="30E5FA0B" w:rsidR="00016946" w:rsidRPr="00950ED4" w:rsidRDefault="00016946" w:rsidP="002158D8">
      <w:pPr>
        <w:rPr>
          <w:color w:val="44546A" w:themeColor="text2"/>
          <w:lang w:val="en-US"/>
        </w:rPr>
      </w:pPr>
      <w:r w:rsidRPr="00950ED4">
        <w:rPr>
          <w:color w:val="44546A" w:themeColor="text2"/>
          <w:lang w:val="en-US"/>
        </w:rPr>
        <w:t xml:space="preserve">Write a program that reads a text file ("input.txt") and prints on the console the frequency of each character in the file. Use </w:t>
      </w:r>
      <w:proofErr w:type="spellStart"/>
      <w:r w:rsidRPr="00950ED4">
        <w:rPr>
          <w:color w:val="44546A" w:themeColor="text2"/>
          <w:lang w:val="en-US"/>
        </w:rPr>
        <w:t>BufferedReader</w:t>
      </w:r>
      <w:proofErr w:type="spellEnd"/>
      <w:r w:rsidRPr="00950ED4">
        <w:rPr>
          <w:color w:val="44546A" w:themeColor="text2"/>
          <w:lang w:val="en-US"/>
        </w:rPr>
        <w:t xml:space="preserve"> in combination with </w:t>
      </w:r>
      <w:proofErr w:type="spellStart"/>
      <w:r w:rsidRPr="00950ED4">
        <w:rPr>
          <w:color w:val="44546A" w:themeColor="text2"/>
          <w:lang w:val="en-US"/>
        </w:rPr>
        <w:t>FileReader</w:t>
      </w:r>
      <w:proofErr w:type="spellEnd"/>
      <w:r w:rsidRPr="00950ED4">
        <w:rPr>
          <w:color w:val="44546A" w:themeColor="text2"/>
          <w:lang w:val="en-US"/>
        </w:rPr>
        <w:t>.</w:t>
      </w:r>
    </w:p>
    <w:p w14:paraId="5FE9FE1F" w14:textId="786D28A7" w:rsidR="002158D8" w:rsidRPr="00950ED4" w:rsidRDefault="002158D8" w:rsidP="002158D8">
      <w:pPr>
        <w:rPr>
          <w:b/>
          <w:color w:val="44546A" w:themeColor="text2"/>
        </w:rPr>
      </w:pPr>
    </w:p>
    <w:tbl>
      <w:tblPr>
        <w:tblStyle w:val="GridTable1Light-Accent1"/>
        <w:tblW w:w="10422" w:type="dxa"/>
        <w:tblLook w:val="04A0" w:firstRow="1" w:lastRow="0" w:firstColumn="1" w:lastColumn="0" w:noHBand="0" w:noVBand="1"/>
      </w:tblPr>
      <w:tblGrid>
        <w:gridCol w:w="5292"/>
        <w:gridCol w:w="5130"/>
      </w:tblGrid>
      <w:tr w:rsidR="00950ED4" w:rsidRPr="00950ED4" w14:paraId="41948BD5" w14:textId="77777777" w:rsidTr="002C5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2" w:type="dxa"/>
          </w:tcPr>
          <w:p w14:paraId="2EC6E0D3" w14:textId="77777777" w:rsidR="002158D8" w:rsidRPr="00950ED4" w:rsidRDefault="002158D8" w:rsidP="002158D8">
            <w:pPr>
              <w:spacing w:after="160" w:line="259" w:lineRule="auto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lastRenderedPageBreak/>
              <w:t>Input</w:t>
            </w:r>
          </w:p>
        </w:tc>
        <w:tc>
          <w:tcPr>
            <w:tcW w:w="5130" w:type="dxa"/>
          </w:tcPr>
          <w:p w14:paraId="1EABD845" w14:textId="77777777" w:rsidR="002158D8" w:rsidRPr="00950ED4" w:rsidRDefault="002158D8" w:rsidP="002158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Output</w:t>
            </w:r>
          </w:p>
        </w:tc>
      </w:tr>
      <w:tr w:rsidR="00950ED4" w:rsidRPr="00950ED4" w14:paraId="3FE400E1" w14:textId="77777777" w:rsidTr="002C533A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2" w:type="dxa"/>
          </w:tcPr>
          <w:p w14:paraId="7E9FF573" w14:textId="6DA988B7" w:rsidR="00016946" w:rsidRPr="00950ED4" w:rsidRDefault="00016946" w:rsidP="00016946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</w:rPr>
              <w:t>Hello World!</w:t>
            </w:r>
          </w:p>
        </w:tc>
        <w:tc>
          <w:tcPr>
            <w:tcW w:w="5130" w:type="dxa"/>
          </w:tcPr>
          <w:p w14:paraId="294A6085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H: 1</w:t>
            </w:r>
          </w:p>
          <w:p w14:paraId="256598CC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e: 1</w:t>
            </w:r>
          </w:p>
          <w:p w14:paraId="45A392B7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l: 3</w:t>
            </w:r>
          </w:p>
          <w:p w14:paraId="2F4050B2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o: 2</w:t>
            </w:r>
          </w:p>
          <w:p w14:paraId="51648AD0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 xml:space="preserve"> : 1</w:t>
            </w:r>
          </w:p>
          <w:p w14:paraId="192E38B6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W: 1</w:t>
            </w:r>
          </w:p>
          <w:p w14:paraId="1D426E38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r: 1</w:t>
            </w:r>
          </w:p>
          <w:p w14:paraId="188B147E" w14:textId="77777777" w:rsidR="00016946" w:rsidRPr="00950ED4" w:rsidRDefault="00016946" w:rsidP="00016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d: 1</w:t>
            </w:r>
          </w:p>
          <w:p w14:paraId="59983988" w14:textId="2A9DD774" w:rsidR="00016946" w:rsidRPr="00950ED4" w:rsidRDefault="00016946" w:rsidP="000169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proofErr w:type="gramStart"/>
            <w:r w:rsidRPr="00950ED4">
              <w:rPr>
                <w:color w:val="44546A" w:themeColor="text2"/>
                <w:lang w:val="en-US"/>
              </w:rPr>
              <w:t>!:</w:t>
            </w:r>
            <w:proofErr w:type="gramEnd"/>
            <w:r w:rsidRPr="00950ED4">
              <w:rPr>
                <w:color w:val="44546A" w:themeColor="text2"/>
                <w:lang w:val="en-US"/>
              </w:rPr>
              <w:t xml:space="preserve"> 1</w:t>
            </w:r>
          </w:p>
        </w:tc>
      </w:tr>
    </w:tbl>
    <w:p w14:paraId="5F5D7B6C" w14:textId="47718F0F" w:rsidR="00016946" w:rsidRPr="00950ED4" w:rsidRDefault="00016946" w:rsidP="00016946">
      <w:pPr>
        <w:rPr>
          <w:color w:val="44546A" w:themeColor="text2"/>
          <w:lang w:val="en-US"/>
        </w:rPr>
      </w:pPr>
      <w:r w:rsidRPr="00950ED4">
        <w:rPr>
          <w:color w:val="44546A" w:themeColor="text2"/>
          <w:lang w:val="en-US"/>
        </w:rPr>
        <w:t>Hints:</w:t>
      </w:r>
    </w:p>
    <w:p w14:paraId="2054D60C" w14:textId="77777777" w:rsidR="00016946" w:rsidRPr="00950ED4" w:rsidRDefault="00016946" w:rsidP="00950ED4">
      <w:pPr>
        <w:pStyle w:val="ListParagraph"/>
        <w:numPr>
          <w:ilvl w:val="0"/>
          <w:numId w:val="30"/>
        </w:numPr>
        <w:rPr>
          <w:color w:val="44546A" w:themeColor="text2"/>
          <w:lang w:val="en-US"/>
        </w:rPr>
      </w:pPr>
      <w:r w:rsidRPr="00950ED4">
        <w:rPr>
          <w:color w:val="44546A" w:themeColor="text2"/>
          <w:lang w:val="en-US"/>
        </w:rPr>
        <w:t>Use a Map to store the frequency of each character.</w:t>
      </w:r>
    </w:p>
    <w:p w14:paraId="554E72BF" w14:textId="71A44ED7" w:rsidR="00016946" w:rsidRPr="00950ED4" w:rsidRDefault="00016946" w:rsidP="00950ED4">
      <w:pPr>
        <w:pStyle w:val="ListParagraph"/>
        <w:numPr>
          <w:ilvl w:val="0"/>
          <w:numId w:val="30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-US"/>
        </w:rPr>
        <w:t>Read the file character by character.</w:t>
      </w:r>
    </w:p>
    <w:p w14:paraId="5F413459" w14:textId="5793E27C" w:rsidR="002158D8" w:rsidRPr="00950ED4" w:rsidRDefault="00016946" w:rsidP="00A413FE">
      <w:pPr>
        <w:pStyle w:val="Heading1"/>
        <w:ind w:left="360"/>
        <w:rPr>
          <w:color w:val="44546A" w:themeColor="text2"/>
          <w:lang w:val="en"/>
        </w:rPr>
      </w:pPr>
      <w:bookmarkStart w:id="2" w:name="_Toc169168836"/>
      <w:r w:rsidRPr="00950ED4">
        <w:rPr>
          <w:color w:val="44546A" w:themeColor="text2"/>
          <w:lang w:val="en"/>
        </w:rPr>
        <w:t>Replace Word</w:t>
      </w:r>
      <w:bookmarkEnd w:id="2"/>
    </w:p>
    <w:p w14:paraId="10440E0C" w14:textId="030912A0" w:rsidR="002158D8" w:rsidRPr="00950ED4" w:rsidRDefault="00016946" w:rsidP="002158D8">
      <w:pPr>
        <w:rPr>
          <w:color w:val="44546A" w:themeColor="text2"/>
        </w:rPr>
      </w:pPr>
      <w:r w:rsidRPr="00950ED4">
        <w:rPr>
          <w:color w:val="44546A" w:themeColor="text2"/>
          <w:lang w:val="en-US"/>
        </w:rPr>
        <w:t>Write a program that reads a text file ("input.txt"), replaces all occurrences of a given word with another word, and writes the result to another file ("output.txt")</w:t>
      </w:r>
      <w:r w:rsidR="002158D8" w:rsidRPr="00950ED4">
        <w:rPr>
          <w:color w:val="44546A" w:themeColor="text2"/>
          <w:lang w:val="en-US"/>
        </w:rPr>
        <w:t>.</w:t>
      </w:r>
    </w:p>
    <w:tbl>
      <w:tblPr>
        <w:tblStyle w:val="GridTable1Light-Accent1"/>
        <w:tblW w:w="8275" w:type="dxa"/>
        <w:tblLook w:val="04A0" w:firstRow="1" w:lastRow="0" w:firstColumn="1" w:lastColumn="0" w:noHBand="0" w:noVBand="1"/>
      </w:tblPr>
      <w:tblGrid>
        <w:gridCol w:w="4045"/>
        <w:gridCol w:w="4230"/>
      </w:tblGrid>
      <w:tr w:rsidR="00950ED4" w:rsidRPr="00950ED4" w14:paraId="5B41F483" w14:textId="77777777" w:rsidTr="0001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1DDBA1C0" w14:textId="77777777" w:rsidR="002158D8" w:rsidRPr="00950ED4" w:rsidRDefault="002158D8" w:rsidP="002158D8">
            <w:pPr>
              <w:spacing w:after="160" w:line="259" w:lineRule="auto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Input</w:t>
            </w:r>
          </w:p>
        </w:tc>
        <w:tc>
          <w:tcPr>
            <w:tcW w:w="4230" w:type="dxa"/>
          </w:tcPr>
          <w:p w14:paraId="0DD90FDB" w14:textId="77777777" w:rsidR="002158D8" w:rsidRPr="00950ED4" w:rsidRDefault="002158D8" w:rsidP="002158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Output</w:t>
            </w:r>
          </w:p>
        </w:tc>
      </w:tr>
      <w:tr w:rsidR="00950ED4" w:rsidRPr="00950ED4" w14:paraId="5FECE8BB" w14:textId="77777777" w:rsidTr="0001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7BB92FB5" w14:textId="30B4AB03" w:rsidR="00016946" w:rsidRPr="00950ED4" w:rsidRDefault="00016946" w:rsidP="002158D8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bookmarkStart w:id="3" w:name="OLE_LINK3"/>
            <w:r w:rsidRPr="00950ED4">
              <w:rPr>
                <w:color w:val="44546A" w:themeColor="text2"/>
              </w:rPr>
              <w:t xml:space="preserve">Java </w:t>
            </w:r>
            <w:r w:rsidRPr="00950ED4">
              <w:rPr>
                <w:rStyle w:val="hljs-punctuation"/>
                <w:color w:val="44546A" w:themeColor="text2"/>
              </w:rPr>
              <w:t>-&gt;</w:t>
            </w:r>
            <w:r w:rsidRPr="00950ED4">
              <w:rPr>
                <w:color w:val="44546A" w:themeColor="text2"/>
              </w:rPr>
              <w:t xml:space="preserve"> </w:t>
            </w:r>
            <w:r w:rsidRPr="00950ED4">
              <w:rPr>
                <w:color w:val="44546A" w:themeColor="text2"/>
                <w:lang w:val="en-US"/>
              </w:rPr>
              <w:t>HTML</w:t>
            </w:r>
          </w:p>
          <w:p w14:paraId="06BDCEF7" w14:textId="2A7593F0" w:rsidR="002158D8" w:rsidRPr="00950ED4" w:rsidRDefault="00016946" w:rsidP="002158D8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Java is fun. Java is powerful.</w:t>
            </w:r>
            <w:bookmarkEnd w:id="3"/>
          </w:p>
          <w:p w14:paraId="0C4E2906" w14:textId="10767CA9" w:rsidR="00016946" w:rsidRPr="00950ED4" w:rsidRDefault="00016946" w:rsidP="002158D8">
            <w:pPr>
              <w:spacing w:after="160" w:line="259" w:lineRule="auto"/>
              <w:rPr>
                <w:color w:val="44546A" w:themeColor="text2"/>
                <w:lang w:val="en-US"/>
              </w:rPr>
            </w:pPr>
          </w:p>
        </w:tc>
        <w:tc>
          <w:tcPr>
            <w:tcW w:w="4230" w:type="dxa"/>
          </w:tcPr>
          <w:p w14:paraId="5213E2B4" w14:textId="15E2C6BE" w:rsidR="002158D8" w:rsidRPr="00950ED4" w:rsidRDefault="00016946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HTML is fun. HTML is powerful.</w:t>
            </w:r>
          </w:p>
        </w:tc>
      </w:tr>
    </w:tbl>
    <w:p w14:paraId="1B98B385" w14:textId="0C8D5D49" w:rsidR="002158D8" w:rsidRPr="00950ED4" w:rsidRDefault="00016946" w:rsidP="00A413FE">
      <w:pPr>
        <w:pStyle w:val="Heading1"/>
        <w:ind w:left="360"/>
        <w:rPr>
          <w:color w:val="44546A" w:themeColor="text2"/>
          <w:lang w:val="en"/>
        </w:rPr>
      </w:pPr>
      <w:bookmarkStart w:id="4" w:name="_Toc169168837"/>
      <w:r w:rsidRPr="00950ED4">
        <w:rPr>
          <w:color w:val="44546A" w:themeColor="text2"/>
          <w:lang w:val="en"/>
        </w:rPr>
        <w:t>Count Lines, Words, and Characters</w:t>
      </w:r>
      <w:bookmarkEnd w:id="4"/>
    </w:p>
    <w:p w14:paraId="7FD358AB" w14:textId="47855164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Write a program that reads a text file ("input.txt") and prints on the console the number of lines, words, and characters in the file.</w:t>
      </w:r>
    </w:p>
    <w:p w14:paraId="1E2FD095" w14:textId="77777777" w:rsidR="00016946" w:rsidRPr="00950ED4" w:rsidRDefault="00016946" w:rsidP="00016946">
      <w:pPr>
        <w:pStyle w:val="ListParagraph"/>
        <w:numPr>
          <w:ilvl w:val="0"/>
          <w:numId w:val="12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BufferedReader</w:t>
      </w:r>
      <w:proofErr w:type="spellEnd"/>
      <w:r w:rsidRPr="00950ED4">
        <w:rPr>
          <w:color w:val="44546A" w:themeColor="text2"/>
          <w:lang w:val="en"/>
        </w:rPr>
        <w:t xml:space="preserve"> to read the file line by line.</w:t>
      </w:r>
    </w:p>
    <w:p w14:paraId="092242FF" w14:textId="2B61AFBC" w:rsidR="00016946" w:rsidRPr="00950ED4" w:rsidRDefault="00016946" w:rsidP="00016946">
      <w:pPr>
        <w:pStyle w:val="ListParagraph"/>
        <w:numPr>
          <w:ilvl w:val="0"/>
          <w:numId w:val="12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Count lines, split each line into words to count words, and sum the length of lines to count characters.</w:t>
      </w:r>
    </w:p>
    <w:p w14:paraId="2A9811E6" w14:textId="691904A0" w:rsidR="002158D8" w:rsidRPr="00950ED4" w:rsidRDefault="002158D8" w:rsidP="00A413FE">
      <w:pPr>
        <w:pStyle w:val="Heading1"/>
        <w:ind w:left="360"/>
        <w:rPr>
          <w:color w:val="44546A" w:themeColor="text2"/>
          <w:lang w:val="en"/>
        </w:rPr>
      </w:pPr>
      <w:bookmarkStart w:id="5" w:name="_Toc169168838"/>
      <w:r w:rsidRPr="00950ED4">
        <w:rPr>
          <w:color w:val="44546A" w:themeColor="text2"/>
          <w:lang w:val="en"/>
        </w:rPr>
        <w:t>Extract File</w:t>
      </w:r>
      <w:bookmarkEnd w:id="5"/>
    </w:p>
    <w:p w14:paraId="6211AABB" w14:textId="6379CDCC" w:rsidR="002158D8" w:rsidRPr="00950ED4" w:rsidRDefault="002158D8" w:rsidP="002158D8">
      <w:pPr>
        <w:rPr>
          <w:color w:val="44546A" w:themeColor="text2"/>
          <w:lang w:val="en-US"/>
        </w:rPr>
      </w:pPr>
      <w:r w:rsidRPr="00950ED4">
        <w:rPr>
          <w:color w:val="44546A" w:themeColor="text2"/>
          <w:lang w:val="en-US"/>
        </w:rPr>
        <w:t>Write a program that reads the path to a file and subtracts the file name and its extension.</w:t>
      </w:r>
    </w:p>
    <w:p w14:paraId="1E71CC21" w14:textId="5341D759" w:rsidR="00016946" w:rsidRPr="00950ED4" w:rsidRDefault="00016946" w:rsidP="002158D8">
      <w:pPr>
        <w:rPr>
          <w:color w:val="44546A" w:themeColor="text2"/>
        </w:rPr>
      </w:pPr>
      <w:r w:rsidRPr="00950ED4">
        <w:rPr>
          <w:color w:val="44546A" w:themeColor="text2"/>
          <w:lang w:val="en-US"/>
        </w:rPr>
        <w:t>Then print the file size in Bytes</w:t>
      </w:r>
    </w:p>
    <w:tbl>
      <w:tblPr>
        <w:tblStyle w:val="GridTable1Light-Accent1"/>
        <w:tblW w:w="10413" w:type="dxa"/>
        <w:tblLayout w:type="fixed"/>
        <w:tblLook w:val="04A0" w:firstRow="1" w:lastRow="0" w:firstColumn="1" w:lastColumn="0" w:noHBand="0" w:noVBand="1"/>
      </w:tblPr>
      <w:tblGrid>
        <w:gridCol w:w="6015"/>
        <w:gridCol w:w="4398"/>
      </w:tblGrid>
      <w:tr w:rsidR="00950ED4" w:rsidRPr="00950ED4" w14:paraId="2D1E7E27" w14:textId="77777777" w:rsidTr="00A41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5" w:type="dxa"/>
          </w:tcPr>
          <w:p w14:paraId="5ACFA811" w14:textId="77777777" w:rsidR="002158D8" w:rsidRPr="00950ED4" w:rsidRDefault="002158D8" w:rsidP="002158D8">
            <w:pPr>
              <w:spacing w:after="160" w:line="259" w:lineRule="auto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Input</w:t>
            </w:r>
          </w:p>
        </w:tc>
        <w:tc>
          <w:tcPr>
            <w:tcW w:w="4398" w:type="dxa"/>
          </w:tcPr>
          <w:p w14:paraId="6B6F6FBC" w14:textId="77777777" w:rsidR="002158D8" w:rsidRPr="00950ED4" w:rsidRDefault="002158D8" w:rsidP="002158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Output</w:t>
            </w:r>
          </w:p>
        </w:tc>
      </w:tr>
      <w:tr w:rsidR="00950ED4" w:rsidRPr="00950ED4" w14:paraId="778411C1" w14:textId="77777777" w:rsidTr="00A413F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5" w:type="dxa"/>
          </w:tcPr>
          <w:p w14:paraId="05DA6594" w14:textId="2BAC7690" w:rsidR="002158D8" w:rsidRPr="00950ED4" w:rsidRDefault="002158D8" w:rsidP="002158D8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r w:rsidRPr="00950ED4">
              <w:rPr>
                <w:b w:val="0"/>
                <w:bCs w:val="0"/>
                <w:color w:val="44546A" w:themeColor="text2"/>
                <w:lang w:val="en-US"/>
              </w:rPr>
              <w:t>C:\</w:t>
            </w:r>
            <w:r w:rsidR="00A413FE" w:rsidRPr="00950ED4">
              <w:rPr>
                <w:b w:val="0"/>
                <w:bCs w:val="0"/>
                <w:color w:val="44546A" w:themeColor="text2"/>
                <w:lang w:val="en-US"/>
              </w:rPr>
              <w:t>home</w:t>
            </w:r>
            <w:r w:rsidRPr="00950ED4">
              <w:rPr>
                <w:b w:val="0"/>
                <w:bCs w:val="0"/>
                <w:color w:val="44546A" w:themeColor="text2"/>
                <w:lang w:val="en-US"/>
              </w:rPr>
              <w:t>\</w:t>
            </w:r>
            <w:r w:rsidR="00A413FE" w:rsidRPr="00950ED4">
              <w:rPr>
                <w:b w:val="0"/>
                <w:bCs w:val="0"/>
                <w:color w:val="44546A" w:themeColor="text2"/>
                <w:lang w:val="en-US"/>
              </w:rPr>
              <w:t>academy</w:t>
            </w:r>
            <w:r w:rsidRPr="00950ED4">
              <w:rPr>
                <w:b w:val="0"/>
                <w:bCs w:val="0"/>
                <w:color w:val="44546A" w:themeColor="text2"/>
                <w:lang w:val="en-US"/>
              </w:rPr>
              <w:t>\</w:t>
            </w:r>
            <w:r w:rsidR="00A413FE" w:rsidRPr="00950ED4">
              <w:rPr>
                <w:b w:val="0"/>
                <w:bCs w:val="0"/>
                <w:color w:val="44546A" w:themeColor="text2"/>
                <w:lang w:val="en-US"/>
              </w:rPr>
              <w:t>presentation</w:t>
            </w:r>
            <w:r w:rsidRPr="00950ED4">
              <w:rPr>
                <w:b w:val="0"/>
                <w:bCs w:val="0"/>
                <w:color w:val="44546A" w:themeColor="text2"/>
                <w:lang w:val="en-US"/>
              </w:rPr>
              <w:t>.pptx</w:t>
            </w:r>
          </w:p>
        </w:tc>
        <w:tc>
          <w:tcPr>
            <w:tcW w:w="4398" w:type="dxa"/>
          </w:tcPr>
          <w:p w14:paraId="26779637" w14:textId="68282A22" w:rsidR="002158D8" w:rsidRPr="00950ED4" w:rsidRDefault="002158D8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</w:rPr>
            </w:pPr>
            <w:r w:rsidRPr="00950ED4">
              <w:rPr>
                <w:color w:val="44546A" w:themeColor="text2"/>
                <w:lang w:val="en-US"/>
              </w:rPr>
              <w:t xml:space="preserve">File name: </w:t>
            </w:r>
            <w:r w:rsidR="00A413FE" w:rsidRPr="00950ED4">
              <w:rPr>
                <w:color w:val="44546A" w:themeColor="text2"/>
                <w:lang w:val="en-US"/>
              </w:rPr>
              <w:t>presentation</w:t>
            </w:r>
          </w:p>
          <w:p w14:paraId="39C7ACCC" w14:textId="77777777" w:rsidR="002158D8" w:rsidRPr="00950ED4" w:rsidRDefault="002158D8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File extension: pptx</w:t>
            </w:r>
          </w:p>
          <w:p w14:paraId="54CA7F57" w14:textId="52D45862" w:rsidR="00016946" w:rsidRPr="00950ED4" w:rsidRDefault="00016946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lastRenderedPageBreak/>
              <w:t>File size: {size} bytes</w:t>
            </w:r>
          </w:p>
        </w:tc>
      </w:tr>
      <w:tr w:rsidR="00950ED4" w:rsidRPr="00950ED4" w14:paraId="601AE260" w14:textId="77777777" w:rsidTr="00A413F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5" w:type="dxa"/>
          </w:tcPr>
          <w:p w14:paraId="20AA218F" w14:textId="46FD7B1B" w:rsidR="002158D8" w:rsidRPr="00950ED4" w:rsidRDefault="002158D8" w:rsidP="002158D8">
            <w:pPr>
              <w:spacing w:after="160" w:line="259" w:lineRule="auto"/>
              <w:rPr>
                <w:b w:val="0"/>
                <w:bCs w:val="0"/>
                <w:color w:val="44546A" w:themeColor="text2"/>
                <w:lang w:val="en-US"/>
              </w:rPr>
            </w:pPr>
            <w:r w:rsidRPr="00950ED4">
              <w:rPr>
                <w:b w:val="0"/>
                <w:bCs w:val="0"/>
                <w:color w:val="44546A" w:themeColor="text2"/>
                <w:lang w:val="en-US"/>
              </w:rPr>
              <w:lastRenderedPageBreak/>
              <w:t>C:\Projects\</w:t>
            </w:r>
            <w:r w:rsidR="00A413FE" w:rsidRPr="00950ED4">
              <w:rPr>
                <w:b w:val="0"/>
                <w:bCs w:val="0"/>
                <w:color w:val="44546A" w:themeColor="text2"/>
                <w:lang w:val="en-US"/>
              </w:rPr>
              <w:t>website</w:t>
            </w:r>
            <w:r w:rsidRPr="00950ED4">
              <w:rPr>
                <w:b w:val="0"/>
                <w:bCs w:val="0"/>
                <w:color w:val="44546A" w:themeColor="text2"/>
                <w:lang w:val="en-US"/>
              </w:rPr>
              <w:t>\</w:t>
            </w:r>
            <w:r w:rsidR="00A413FE" w:rsidRPr="00950ED4">
              <w:rPr>
                <w:b w:val="0"/>
                <w:bCs w:val="0"/>
                <w:color w:val="44546A" w:themeColor="text2"/>
                <w:lang w:val="en-US"/>
              </w:rPr>
              <w:t>some.file.jar</w:t>
            </w:r>
          </w:p>
        </w:tc>
        <w:tc>
          <w:tcPr>
            <w:tcW w:w="4398" w:type="dxa"/>
          </w:tcPr>
          <w:p w14:paraId="39D63BF3" w14:textId="28FCB67A" w:rsidR="002158D8" w:rsidRPr="00950ED4" w:rsidRDefault="002158D8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</w:rPr>
            </w:pPr>
            <w:r w:rsidRPr="00950ED4">
              <w:rPr>
                <w:color w:val="44546A" w:themeColor="text2"/>
                <w:lang w:val="en-US"/>
              </w:rPr>
              <w:t xml:space="preserve">File name: </w:t>
            </w:r>
            <w:proofErr w:type="spellStart"/>
            <w:proofErr w:type="gramStart"/>
            <w:r w:rsidR="00A413FE" w:rsidRPr="00950ED4">
              <w:rPr>
                <w:color w:val="44546A" w:themeColor="text2"/>
                <w:lang w:val="en-US"/>
              </w:rPr>
              <w:t>some.file</w:t>
            </w:r>
            <w:proofErr w:type="spellEnd"/>
            <w:proofErr w:type="gramEnd"/>
          </w:p>
          <w:p w14:paraId="0E833354" w14:textId="77777777" w:rsidR="002158D8" w:rsidRPr="00950ED4" w:rsidRDefault="002158D8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 xml:space="preserve">File extension: </w:t>
            </w:r>
            <w:r w:rsidR="00A413FE" w:rsidRPr="00950ED4">
              <w:rPr>
                <w:color w:val="44546A" w:themeColor="text2"/>
                <w:lang w:val="en-US"/>
              </w:rPr>
              <w:t>jar</w:t>
            </w:r>
          </w:p>
          <w:p w14:paraId="6AC69A50" w14:textId="5A54D3EA" w:rsidR="00016946" w:rsidRPr="00950ED4" w:rsidRDefault="00016946" w:rsidP="002158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 w:themeColor="text2"/>
                <w:lang w:val="en-US"/>
              </w:rPr>
            </w:pPr>
            <w:r w:rsidRPr="00950ED4">
              <w:rPr>
                <w:color w:val="44546A" w:themeColor="text2"/>
                <w:lang w:val="en-US"/>
              </w:rPr>
              <w:t>File size: {size} bytes</w:t>
            </w:r>
          </w:p>
        </w:tc>
      </w:tr>
    </w:tbl>
    <w:p w14:paraId="01E89F56" w14:textId="77777777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6" w:name="_Toc169168839"/>
      <w:r w:rsidRPr="00950ED4">
        <w:rPr>
          <w:color w:val="44546A" w:themeColor="text2"/>
          <w:lang w:val="en"/>
        </w:rPr>
        <w:t>Reverse Lines</w:t>
      </w:r>
      <w:bookmarkEnd w:id="6"/>
    </w:p>
    <w:p w14:paraId="543552AC" w14:textId="1FD4F345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Write a program that reads a text file ("input.txt"), reverses each line, and writes the result to another file ("output.txt").</w:t>
      </w:r>
    </w:p>
    <w:p w14:paraId="0964C16F" w14:textId="77777777" w:rsidR="00016946" w:rsidRPr="00950ED4" w:rsidRDefault="00016946" w:rsidP="00016946">
      <w:pPr>
        <w:rPr>
          <w:color w:val="44546A" w:themeColor="text2"/>
          <w:lang w:val="en"/>
        </w:rPr>
      </w:pPr>
    </w:p>
    <w:p w14:paraId="795D7DA9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Input</w:t>
      </w:r>
      <w:r w:rsidRPr="00950ED4">
        <w:rPr>
          <w:color w:val="44546A" w:themeColor="text2"/>
          <w:lang w:val="en"/>
        </w:rPr>
        <w:t>:</w:t>
      </w:r>
    </w:p>
    <w:p w14:paraId="4FE3EEE0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Hello World</w:t>
      </w:r>
    </w:p>
    <w:p w14:paraId="764FE974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Java Programming</w:t>
      </w:r>
    </w:p>
    <w:p w14:paraId="33C82234" w14:textId="77777777" w:rsidR="00950ED4" w:rsidRPr="00950ED4" w:rsidRDefault="00950ED4" w:rsidP="00016946">
      <w:pPr>
        <w:rPr>
          <w:color w:val="44546A" w:themeColor="text2"/>
          <w:lang w:val="en"/>
        </w:rPr>
      </w:pPr>
    </w:p>
    <w:p w14:paraId="72BBFE6C" w14:textId="77777777" w:rsidR="00016946" w:rsidRPr="00950ED4" w:rsidRDefault="00016946" w:rsidP="00016946">
      <w:pPr>
        <w:rPr>
          <w:b/>
          <w:bCs/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Output:</w:t>
      </w:r>
    </w:p>
    <w:p w14:paraId="1EA7B810" w14:textId="77777777" w:rsidR="00016946" w:rsidRPr="00950ED4" w:rsidRDefault="00016946" w:rsidP="00016946">
      <w:pPr>
        <w:rPr>
          <w:color w:val="44546A" w:themeColor="text2"/>
          <w:lang w:val="en"/>
        </w:rPr>
      </w:pPr>
      <w:proofErr w:type="spellStart"/>
      <w:r w:rsidRPr="00950ED4">
        <w:rPr>
          <w:color w:val="44546A" w:themeColor="text2"/>
          <w:lang w:val="en"/>
        </w:rPr>
        <w:t>dlroW</w:t>
      </w:r>
      <w:proofErr w:type="spellEnd"/>
      <w:r w:rsidRPr="00950ED4">
        <w:rPr>
          <w:color w:val="44546A" w:themeColor="text2"/>
          <w:lang w:val="en"/>
        </w:rPr>
        <w:t xml:space="preserve"> </w:t>
      </w:r>
      <w:proofErr w:type="spellStart"/>
      <w:r w:rsidRPr="00950ED4">
        <w:rPr>
          <w:color w:val="44546A" w:themeColor="text2"/>
          <w:lang w:val="en"/>
        </w:rPr>
        <w:t>olleH</w:t>
      </w:r>
      <w:proofErr w:type="spellEnd"/>
    </w:p>
    <w:p w14:paraId="234D0286" w14:textId="77777777" w:rsidR="00016946" w:rsidRPr="00950ED4" w:rsidRDefault="00016946" w:rsidP="00016946">
      <w:pPr>
        <w:rPr>
          <w:color w:val="44546A" w:themeColor="text2"/>
          <w:lang w:val="en"/>
        </w:rPr>
      </w:pPr>
      <w:proofErr w:type="spellStart"/>
      <w:r w:rsidRPr="00950ED4">
        <w:rPr>
          <w:color w:val="44546A" w:themeColor="text2"/>
          <w:lang w:val="en"/>
        </w:rPr>
        <w:t>gnimmargorP</w:t>
      </w:r>
      <w:proofErr w:type="spellEnd"/>
      <w:r w:rsidRPr="00950ED4">
        <w:rPr>
          <w:color w:val="44546A" w:themeColor="text2"/>
          <w:lang w:val="en"/>
        </w:rPr>
        <w:t xml:space="preserve"> </w:t>
      </w:r>
      <w:proofErr w:type="spellStart"/>
      <w:r w:rsidRPr="00950ED4">
        <w:rPr>
          <w:color w:val="44546A" w:themeColor="text2"/>
          <w:lang w:val="en"/>
        </w:rPr>
        <w:t>avaJ</w:t>
      </w:r>
      <w:proofErr w:type="spellEnd"/>
    </w:p>
    <w:p w14:paraId="79F02EB0" w14:textId="77777777" w:rsidR="00950ED4" w:rsidRPr="00950ED4" w:rsidRDefault="00950ED4" w:rsidP="00016946">
      <w:pPr>
        <w:rPr>
          <w:color w:val="44546A" w:themeColor="text2"/>
          <w:lang w:val="en"/>
        </w:rPr>
      </w:pPr>
    </w:p>
    <w:p w14:paraId="66DAC4D3" w14:textId="5458D36B" w:rsidR="00016946" w:rsidRPr="00950ED4" w:rsidRDefault="00016946" w:rsidP="00016946">
      <w:pPr>
        <w:rPr>
          <w:b/>
          <w:bCs/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Hints:</w:t>
      </w:r>
    </w:p>
    <w:p w14:paraId="71BDD0AE" w14:textId="77777777" w:rsidR="00016946" w:rsidRPr="00950ED4" w:rsidRDefault="00016946" w:rsidP="00950ED4">
      <w:pPr>
        <w:pStyle w:val="ListParagraph"/>
        <w:numPr>
          <w:ilvl w:val="0"/>
          <w:numId w:val="29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BufferedReader</w:t>
      </w:r>
      <w:proofErr w:type="spellEnd"/>
      <w:r w:rsidRPr="00950ED4">
        <w:rPr>
          <w:color w:val="44546A" w:themeColor="text2"/>
          <w:lang w:val="en"/>
        </w:rPr>
        <w:t xml:space="preserve"> and </w:t>
      </w:r>
      <w:proofErr w:type="spellStart"/>
      <w:r w:rsidRPr="00950ED4">
        <w:rPr>
          <w:color w:val="44546A" w:themeColor="text2"/>
          <w:lang w:val="en"/>
        </w:rPr>
        <w:t>PrintWriter</w:t>
      </w:r>
      <w:proofErr w:type="spellEnd"/>
      <w:r w:rsidRPr="00950ED4">
        <w:rPr>
          <w:color w:val="44546A" w:themeColor="text2"/>
          <w:lang w:val="en"/>
        </w:rPr>
        <w:t>.</w:t>
      </w:r>
    </w:p>
    <w:p w14:paraId="19FB90FC" w14:textId="77777777" w:rsidR="00016946" w:rsidRPr="00950ED4" w:rsidRDefault="00016946" w:rsidP="00950ED4">
      <w:pPr>
        <w:pStyle w:val="ListParagraph"/>
        <w:numPr>
          <w:ilvl w:val="0"/>
          <w:numId w:val="29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StringBuilder.reverse</w:t>
      </w:r>
      <w:proofErr w:type="spellEnd"/>
      <w:r w:rsidRPr="00950ED4">
        <w:rPr>
          <w:color w:val="44546A" w:themeColor="text2"/>
          <w:lang w:val="en"/>
        </w:rPr>
        <w:t>() to reverse each line.</w:t>
      </w:r>
    </w:p>
    <w:p w14:paraId="62F5CB11" w14:textId="4148007D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7" w:name="_Toc169168840"/>
      <w:r w:rsidRPr="00950ED4">
        <w:rPr>
          <w:color w:val="44546A" w:themeColor="text2"/>
          <w:lang w:val="en"/>
        </w:rPr>
        <w:t>Count Unique Words</w:t>
      </w:r>
      <w:bookmarkEnd w:id="7"/>
    </w:p>
    <w:p w14:paraId="0A7C3BDF" w14:textId="36CA098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Write a program that reads a text file ("input.txt") and prints the number of unique words in the file.</w:t>
      </w:r>
    </w:p>
    <w:p w14:paraId="27BCA286" w14:textId="77777777" w:rsidR="00016946" w:rsidRPr="00950ED4" w:rsidRDefault="00016946" w:rsidP="00016946">
      <w:pPr>
        <w:rPr>
          <w:color w:val="44546A" w:themeColor="text2"/>
          <w:lang w:val="en"/>
        </w:rPr>
      </w:pPr>
    </w:p>
    <w:p w14:paraId="0AB3BA83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Input:</w:t>
      </w:r>
    </w:p>
    <w:p w14:paraId="266B3448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This is a test file. This file is just a test.</w:t>
      </w:r>
    </w:p>
    <w:p w14:paraId="3EA15699" w14:textId="77777777" w:rsidR="00950ED4" w:rsidRPr="00950ED4" w:rsidRDefault="00950ED4" w:rsidP="00016946">
      <w:pPr>
        <w:rPr>
          <w:color w:val="44546A" w:themeColor="text2"/>
          <w:lang w:val="en"/>
        </w:rPr>
      </w:pPr>
    </w:p>
    <w:p w14:paraId="0B3E505B" w14:textId="21E739CE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Output:</w:t>
      </w:r>
    </w:p>
    <w:p w14:paraId="706BACA5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Unique words: 6</w:t>
      </w:r>
    </w:p>
    <w:p w14:paraId="38E7FC62" w14:textId="77777777" w:rsidR="00950ED4" w:rsidRPr="00950ED4" w:rsidRDefault="00950ED4" w:rsidP="00016946">
      <w:pPr>
        <w:rPr>
          <w:color w:val="44546A" w:themeColor="text2"/>
          <w:lang w:val="en"/>
        </w:rPr>
      </w:pPr>
    </w:p>
    <w:p w14:paraId="253FB9EA" w14:textId="2AEB98D4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18CC18A8" w14:textId="77777777" w:rsidR="00016946" w:rsidRPr="00950ED4" w:rsidRDefault="00016946" w:rsidP="00950ED4">
      <w:pPr>
        <w:pStyle w:val="ListParagraph"/>
        <w:numPr>
          <w:ilvl w:val="0"/>
          <w:numId w:val="28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lastRenderedPageBreak/>
        <w:t>Use a Set to store unique words.</w:t>
      </w:r>
    </w:p>
    <w:p w14:paraId="68DAA5EB" w14:textId="77777777" w:rsidR="00016946" w:rsidRPr="00950ED4" w:rsidRDefault="00016946" w:rsidP="00950ED4">
      <w:pPr>
        <w:pStyle w:val="ListParagraph"/>
        <w:numPr>
          <w:ilvl w:val="0"/>
          <w:numId w:val="28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Split each line into words and add them to the Set.</w:t>
      </w:r>
    </w:p>
    <w:p w14:paraId="271C0DC0" w14:textId="25758855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8" w:name="_Toc169168841"/>
      <w:r w:rsidRPr="00950ED4">
        <w:rPr>
          <w:color w:val="44546A" w:themeColor="text2"/>
          <w:lang w:val="en"/>
        </w:rPr>
        <w:t>Merge Lines from Two Files</w:t>
      </w:r>
      <w:bookmarkEnd w:id="8"/>
    </w:p>
    <w:p w14:paraId="419A457B" w14:textId="4FFBF23E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Write a program that reads lines from two text files ("input1.txt" and "input2.txt") and writes them alternatively into a third file ("output.txt").</w:t>
      </w:r>
    </w:p>
    <w:p w14:paraId="5668527A" w14:textId="77777777" w:rsidR="00016946" w:rsidRPr="00950ED4" w:rsidRDefault="00016946" w:rsidP="00016946">
      <w:pPr>
        <w:rPr>
          <w:b/>
          <w:bCs/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File 1:</w:t>
      </w:r>
    </w:p>
    <w:p w14:paraId="3C3E1A48" w14:textId="052B59CA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1 from file 1</w:t>
      </w:r>
    </w:p>
    <w:p w14:paraId="084EDC7C" w14:textId="0F890DEB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3 from file 1</w:t>
      </w:r>
    </w:p>
    <w:p w14:paraId="010C6805" w14:textId="77777777" w:rsidR="00016946" w:rsidRPr="00950ED4" w:rsidRDefault="00016946" w:rsidP="00016946">
      <w:pPr>
        <w:rPr>
          <w:b/>
          <w:bCs/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File 2:</w:t>
      </w:r>
    </w:p>
    <w:p w14:paraId="33E6FF5C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2 from file 2</w:t>
      </w:r>
    </w:p>
    <w:p w14:paraId="3FDF3494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4 from file 2</w:t>
      </w:r>
    </w:p>
    <w:p w14:paraId="30F02475" w14:textId="77777777" w:rsidR="00016946" w:rsidRPr="00950ED4" w:rsidRDefault="00016946" w:rsidP="00016946">
      <w:pPr>
        <w:rPr>
          <w:color w:val="44546A" w:themeColor="text2"/>
          <w:lang w:val="en"/>
        </w:rPr>
      </w:pPr>
    </w:p>
    <w:p w14:paraId="65159048" w14:textId="24A90D1C" w:rsidR="00016946" w:rsidRPr="00950ED4" w:rsidRDefault="00016946" w:rsidP="00016946">
      <w:pPr>
        <w:rPr>
          <w:b/>
          <w:bCs/>
          <w:color w:val="44546A" w:themeColor="text2"/>
          <w:lang w:val="en"/>
        </w:rPr>
      </w:pPr>
      <w:r w:rsidRPr="00950ED4">
        <w:rPr>
          <w:b/>
          <w:bCs/>
          <w:color w:val="44546A" w:themeColor="text2"/>
          <w:lang w:val="en"/>
        </w:rPr>
        <w:t>Output:</w:t>
      </w:r>
    </w:p>
    <w:p w14:paraId="6B33F100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1 from file 1</w:t>
      </w:r>
    </w:p>
    <w:p w14:paraId="42B1808A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2 from file 2</w:t>
      </w:r>
    </w:p>
    <w:p w14:paraId="2E9D0B92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3 from file 1</w:t>
      </w:r>
    </w:p>
    <w:p w14:paraId="59D1A6EC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Line 4 from file 2</w:t>
      </w:r>
    </w:p>
    <w:p w14:paraId="3D786E05" w14:textId="77777777" w:rsidR="00016946" w:rsidRPr="00950ED4" w:rsidRDefault="00016946" w:rsidP="00016946">
      <w:pPr>
        <w:rPr>
          <w:color w:val="44546A" w:themeColor="text2"/>
          <w:lang w:val="en"/>
        </w:rPr>
      </w:pPr>
    </w:p>
    <w:p w14:paraId="4A02F532" w14:textId="31FBD1B6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6E8561B1" w14:textId="77777777" w:rsidR="00016946" w:rsidRPr="00950ED4" w:rsidRDefault="00016946" w:rsidP="00016946">
      <w:pPr>
        <w:pStyle w:val="ListParagraph"/>
        <w:numPr>
          <w:ilvl w:val="0"/>
          <w:numId w:val="27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BufferedReader</w:t>
      </w:r>
      <w:proofErr w:type="spellEnd"/>
      <w:r w:rsidRPr="00950ED4">
        <w:rPr>
          <w:color w:val="44546A" w:themeColor="text2"/>
          <w:lang w:val="en"/>
        </w:rPr>
        <w:t xml:space="preserve"> for both input files and </w:t>
      </w:r>
      <w:proofErr w:type="spellStart"/>
      <w:r w:rsidRPr="00950ED4">
        <w:rPr>
          <w:color w:val="44546A" w:themeColor="text2"/>
          <w:lang w:val="en"/>
        </w:rPr>
        <w:t>PrintWriter</w:t>
      </w:r>
      <w:proofErr w:type="spellEnd"/>
      <w:r w:rsidRPr="00950ED4">
        <w:rPr>
          <w:color w:val="44546A" w:themeColor="text2"/>
          <w:lang w:val="en"/>
        </w:rPr>
        <w:t xml:space="preserve"> for the output file.</w:t>
      </w:r>
    </w:p>
    <w:p w14:paraId="0E01BE09" w14:textId="77777777" w:rsidR="00016946" w:rsidRPr="00950ED4" w:rsidRDefault="00016946" w:rsidP="00016946">
      <w:pPr>
        <w:pStyle w:val="ListParagraph"/>
        <w:numPr>
          <w:ilvl w:val="0"/>
          <w:numId w:val="27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Read lines alternatively from both files and write them to the output file.</w:t>
      </w:r>
    </w:p>
    <w:p w14:paraId="73E4271F" w14:textId="27E84C80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9" w:name="_Toc169168842"/>
      <w:r w:rsidRPr="00950ED4">
        <w:rPr>
          <w:color w:val="44546A" w:themeColor="text2"/>
          <w:lang w:val="en"/>
        </w:rPr>
        <w:t>Calculate Directory Size</w:t>
      </w:r>
      <w:bookmarkEnd w:id="9"/>
    </w:p>
    <w:p w14:paraId="12BDD7E3" w14:textId="66942139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Write a program that calculates the total size of all files in a directory (including subdirectories). </w:t>
      </w:r>
    </w:p>
    <w:p w14:paraId="55574AC9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Output:</w:t>
      </w:r>
    </w:p>
    <w:p w14:paraId="43BA7F18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Total size: 4500 bytes</w:t>
      </w:r>
    </w:p>
    <w:p w14:paraId="0199C535" w14:textId="459EA38D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032F3DFA" w14:textId="77777777" w:rsidR="00016946" w:rsidRPr="00950ED4" w:rsidRDefault="00016946" w:rsidP="00016946">
      <w:pPr>
        <w:pStyle w:val="ListParagraph"/>
        <w:numPr>
          <w:ilvl w:val="0"/>
          <w:numId w:val="26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Use File class to traverse directories and files.</w:t>
      </w:r>
    </w:p>
    <w:p w14:paraId="46694A61" w14:textId="77777777" w:rsidR="00016946" w:rsidRPr="00950ED4" w:rsidRDefault="00016946" w:rsidP="00016946">
      <w:pPr>
        <w:pStyle w:val="ListParagraph"/>
        <w:numPr>
          <w:ilvl w:val="0"/>
          <w:numId w:val="26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Recursively calculate the size of all files.</w:t>
      </w:r>
    </w:p>
    <w:p w14:paraId="5057572B" w14:textId="0B9F9291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10" w:name="_Toc169168843"/>
      <w:r w:rsidRPr="00950ED4">
        <w:rPr>
          <w:color w:val="44546A" w:themeColor="text2"/>
          <w:lang w:val="en"/>
        </w:rPr>
        <w:lastRenderedPageBreak/>
        <w:t>Copy File Content</w:t>
      </w:r>
      <w:bookmarkEnd w:id="10"/>
    </w:p>
    <w:p w14:paraId="4A4169CF" w14:textId="7F19F8AD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Write a program that copies the content of a text file ("input.txt") to another file ("output.txt") using </w:t>
      </w:r>
      <w:proofErr w:type="spellStart"/>
      <w:r w:rsidRPr="00950ED4">
        <w:rPr>
          <w:color w:val="44546A" w:themeColor="text2"/>
          <w:lang w:val="en"/>
        </w:rPr>
        <w:t>BufferedInputStream</w:t>
      </w:r>
      <w:proofErr w:type="spellEnd"/>
      <w:r w:rsidRPr="00950ED4">
        <w:rPr>
          <w:color w:val="44546A" w:themeColor="text2"/>
          <w:lang w:val="en"/>
        </w:rPr>
        <w:t xml:space="preserve"> and </w:t>
      </w:r>
      <w:proofErr w:type="spellStart"/>
      <w:r w:rsidRPr="00950ED4">
        <w:rPr>
          <w:color w:val="44546A" w:themeColor="text2"/>
          <w:lang w:val="en"/>
        </w:rPr>
        <w:t>BufferedOutputStream</w:t>
      </w:r>
      <w:proofErr w:type="spellEnd"/>
      <w:r w:rsidRPr="00950ED4">
        <w:rPr>
          <w:color w:val="44546A" w:themeColor="text2"/>
          <w:lang w:val="en"/>
        </w:rPr>
        <w:t>.</w:t>
      </w:r>
    </w:p>
    <w:p w14:paraId="6EBBE57D" w14:textId="059D314A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395FDBD4" w14:textId="77777777" w:rsidR="00016946" w:rsidRPr="00950ED4" w:rsidRDefault="00016946" w:rsidP="00016946">
      <w:pPr>
        <w:pStyle w:val="ListParagraph"/>
        <w:numPr>
          <w:ilvl w:val="0"/>
          <w:numId w:val="25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Use try-with-resources to handle the files.</w:t>
      </w:r>
    </w:p>
    <w:p w14:paraId="2D8131C1" w14:textId="77777777" w:rsidR="00016946" w:rsidRPr="00950ED4" w:rsidRDefault="00016946" w:rsidP="00016946">
      <w:pPr>
        <w:pStyle w:val="ListParagraph"/>
        <w:numPr>
          <w:ilvl w:val="0"/>
          <w:numId w:val="25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BufferedInputStream</w:t>
      </w:r>
      <w:proofErr w:type="spellEnd"/>
      <w:r w:rsidRPr="00950ED4">
        <w:rPr>
          <w:color w:val="44546A" w:themeColor="text2"/>
          <w:lang w:val="en"/>
        </w:rPr>
        <w:t xml:space="preserve"> and </w:t>
      </w:r>
      <w:proofErr w:type="spellStart"/>
      <w:r w:rsidRPr="00950ED4">
        <w:rPr>
          <w:color w:val="44546A" w:themeColor="text2"/>
          <w:lang w:val="en"/>
        </w:rPr>
        <w:t>BufferedOutputStream</w:t>
      </w:r>
      <w:proofErr w:type="spellEnd"/>
      <w:r w:rsidRPr="00950ED4">
        <w:rPr>
          <w:color w:val="44546A" w:themeColor="text2"/>
          <w:lang w:val="en"/>
        </w:rPr>
        <w:t xml:space="preserve"> for reading and writing the file content.</w:t>
      </w:r>
    </w:p>
    <w:p w14:paraId="505E7581" w14:textId="7ECED882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11" w:name="_Toc169168844"/>
      <w:r w:rsidRPr="00950ED4">
        <w:rPr>
          <w:color w:val="44546A" w:themeColor="text2"/>
          <w:lang w:val="en"/>
        </w:rPr>
        <w:t>Serialize and Deserialize Map</w:t>
      </w:r>
      <w:bookmarkEnd w:id="11"/>
    </w:p>
    <w:p w14:paraId="6087836B" w14:textId="280FBCE8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Write a program that saves and loads a Map of String keys and Integer values to a file using </w:t>
      </w:r>
      <w:proofErr w:type="spellStart"/>
      <w:r w:rsidRPr="00950ED4">
        <w:rPr>
          <w:color w:val="44546A" w:themeColor="text2"/>
          <w:lang w:val="en"/>
        </w:rPr>
        <w:t>ObjectInputStream</w:t>
      </w:r>
      <w:proofErr w:type="spellEnd"/>
      <w:r w:rsidRPr="00950ED4">
        <w:rPr>
          <w:color w:val="44546A" w:themeColor="text2"/>
          <w:lang w:val="en"/>
        </w:rPr>
        <w:t xml:space="preserve"> and </w:t>
      </w:r>
      <w:proofErr w:type="spellStart"/>
      <w:r w:rsidRPr="00950ED4">
        <w:rPr>
          <w:color w:val="44546A" w:themeColor="text2"/>
          <w:lang w:val="en"/>
        </w:rPr>
        <w:t>ObjectOutputStream</w:t>
      </w:r>
      <w:proofErr w:type="spellEnd"/>
      <w:r w:rsidRPr="00950ED4">
        <w:rPr>
          <w:color w:val="44546A" w:themeColor="text2"/>
          <w:lang w:val="en"/>
        </w:rPr>
        <w:t>. Set the name of the file as "</w:t>
      </w:r>
      <w:proofErr w:type="spellStart"/>
      <w:r w:rsidRPr="00950ED4">
        <w:rPr>
          <w:color w:val="44546A" w:themeColor="text2"/>
          <w:lang w:val="en"/>
        </w:rPr>
        <w:t>map.ser</w:t>
      </w:r>
      <w:proofErr w:type="spellEnd"/>
      <w:r w:rsidRPr="00950ED4">
        <w:rPr>
          <w:color w:val="44546A" w:themeColor="text2"/>
          <w:lang w:val="en"/>
        </w:rPr>
        <w:t>".</w:t>
      </w:r>
    </w:p>
    <w:p w14:paraId="563FD3E2" w14:textId="381566A6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69B07AA9" w14:textId="77777777" w:rsidR="00016946" w:rsidRPr="00950ED4" w:rsidRDefault="00016946" w:rsidP="00016946">
      <w:pPr>
        <w:pStyle w:val="ListParagraph"/>
        <w:numPr>
          <w:ilvl w:val="0"/>
          <w:numId w:val="24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Use a HashMap to store the data.</w:t>
      </w:r>
    </w:p>
    <w:p w14:paraId="325EA560" w14:textId="77777777" w:rsidR="00016946" w:rsidRPr="00950ED4" w:rsidRDefault="00016946" w:rsidP="00016946">
      <w:pPr>
        <w:pStyle w:val="ListParagraph"/>
        <w:numPr>
          <w:ilvl w:val="0"/>
          <w:numId w:val="24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ObjectOutputStream</w:t>
      </w:r>
      <w:proofErr w:type="spellEnd"/>
      <w:r w:rsidRPr="00950ED4">
        <w:rPr>
          <w:color w:val="44546A" w:themeColor="text2"/>
          <w:lang w:val="en"/>
        </w:rPr>
        <w:t xml:space="preserve"> to serialize and save the Map.</w:t>
      </w:r>
    </w:p>
    <w:p w14:paraId="73FB10A4" w14:textId="77777777" w:rsidR="00016946" w:rsidRPr="00950ED4" w:rsidRDefault="00016946" w:rsidP="00016946">
      <w:pPr>
        <w:pStyle w:val="ListParagraph"/>
        <w:numPr>
          <w:ilvl w:val="0"/>
          <w:numId w:val="24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ObjectInputStream</w:t>
      </w:r>
      <w:proofErr w:type="spellEnd"/>
      <w:r w:rsidRPr="00950ED4">
        <w:rPr>
          <w:color w:val="44546A" w:themeColor="text2"/>
          <w:lang w:val="en"/>
        </w:rPr>
        <w:t xml:space="preserve"> to deserialize and load the Map.</w:t>
      </w:r>
    </w:p>
    <w:p w14:paraId="01BA4956" w14:textId="0042EE35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12" w:name="_Toc169168845"/>
      <w:r w:rsidRPr="00950ED4">
        <w:rPr>
          <w:color w:val="44546A" w:themeColor="text2"/>
          <w:lang w:val="en"/>
        </w:rPr>
        <w:t>*Serialize Custom Object List</w:t>
      </w:r>
      <w:bookmarkEnd w:id="12"/>
    </w:p>
    <w:p w14:paraId="17FD493F" w14:textId="22B91842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Write a program that saves and loads a list of custom objects (Person) using </w:t>
      </w:r>
      <w:proofErr w:type="spellStart"/>
      <w:r w:rsidRPr="00950ED4">
        <w:rPr>
          <w:color w:val="44546A" w:themeColor="text2"/>
          <w:lang w:val="en"/>
        </w:rPr>
        <w:t>ObjectInputStream</w:t>
      </w:r>
      <w:proofErr w:type="spellEnd"/>
      <w:r w:rsidRPr="00950ED4">
        <w:rPr>
          <w:color w:val="44546A" w:themeColor="text2"/>
          <w:lang w:val="en"/>
        </w:rPr>
        <w:t xml:space="preserve"> and </w:t>
      </w:r>
      <w:proofErr w:type="spellStart"/>
      <w:r w:rsidRPr="00950ED4">
        <w:rPr>
          <w:color w:val="44546A" w:themeColor="text2"/>
          <w:lang w:val="en"/>
        </w:rPr>
        <w:t>ObjectOutputStream</w:t>
      </w:r>
      <w:proofErr w:type="spellEnd"/>
      <w:r w:rsidRPr="00950ED4">
        <w:rPr>
          <w:color w:val="44546A" w:themeColor="text2"/>
          <w:lang w:val="en"/>
        </w:rPr>
        <w:t>. The Person class should have fields: String name and int age. Set the name of the save file as "</w:t>
      </w:r>
      <w:proofErr w:type="spellStart"/>
      <w:r w:rsidRPr="00950ED4">
        <w:rPr>
          <w:color w:val="44546A" w:themeColor="text2"/>
          <w:lang w:val="en"/>
        </w:rPr>
        <w:t>persons.ser</w:t>
      </w:r>
      <w:proofErr w:type="spellEnd"/>
      <w:r w:rsidRPr="00950ED4">
        <w:rPr>
          <w:color w:val="44546A" w:themeColor="text2"/>
          <w:lang w:val="en"/>
        </w:rPr>
        <w:t>".</w:t>
      </w:r>
    </w:p>
    <w:p w14:paraId="6AEFC1B6" w14:textId="77777777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0AE75C6E" w14:textId="77777777" w:rsidR="00016946" w:rsidRPr="00950ED4" w:rsidRDefault="00016946" w:rsidP="00016946">
      <w:pPr>
        <w:rPr>
          <w:color w:val="44546A" w:themeColor="text2"/>
          <w:lang w:val="en"/>
        </w:rPr>
      </w:pPr>
    </w:p>
    <w:p w14:paraId="68D19E6F" w14:textId="77777777" w:rsidR="00016946" w:rsidRPr="00950ED4" w:rsidRDefault="00016946" w:rsidP="00016946">
      <w:pPr>
        <w:pStyle w:val="ListParagraph"/>
        <w:numPr>
          <w:ilvl w:val="0"/>
          <w:numId w:val="23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Create a Person class with the specified fields.</w:t>
      </w:r>
    </w:p>
    <w:p w14:paraId="4CB7E430" w14:textId="77777777" w:rsidR="00016946" w:rsidRPr="00950ED4" w:rsidRDefault="00016946" w:rsidP="00016946">
      <w:pPr>
        <w:pStyle w:val="ListParagraph"/>
        <w:numPr>
          <w:ilvl w:val="0"/>
          <w:numId w:val="22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ObjectOutputStream</w:t>
      </w:r>
      <w:proofErr w:type="spellEnd"/>
      <w:r w:rsidRPr="00950ED4">
        <w:rPr>
          <w:color w:val="44546A" w:themeColor="text2"/>
          <w:lang w:val="en"/>
        </w:rPr>
        <w:t xml:space="preserve"> to serialize and save the list of Person objects.</w:t>
      </w:r>
    </w:p>
    <w:p w14:paraId="45B9D370" w14:textId="77777777" w:rsidR="00016946" w:rsidRPr="00950ED4" w:rsidRDefault="00016946" w:rsidP="00016946">
      <w:pPr>
        <w:pStyle w:val="ListParagraph"/>
        <w:numPr>
          <w:ilvl w:val="0"/>
          <w:numId w:val="22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ObjectInputStream</w:t>
      </w:r>
      <w:proofErr w:type="spellEnd"/>
      <w:r w:rsidRPr="00950ED4">
        <w:rPr>
          <w:color w:val="44546A" w:themeColor="text2"/>
          <w:lang w:val="en"/>
        </w:rPr>
        <w:t xml:space="preserve"> to deserialize and load the list of Person objects.</w:t>
      </w:r>
    </w:p>
    <w:p w14:paraId="04F14CE7" w14:textId="491B51D1" w:rsidR="00016946" w:rsidRPr="00950ED4" w:rsidRDefault="00016946" w:rsidP="00016946">
      <w:pPr>
        <w:pStyle w:val="Heading1"/>
        <w:ind w:left="360"/>
        <w:rPr>
          <w:color w:val="44546A" w:themeColor="text2"/>
          <w:lang w:val="en"/>
        </w:rPr>
      </w:pPr>
      <w:bookmarkStart w:id="13" w:name="_Toc169168846"/>
      <w:r w:rsidRPr="00950ED4">
        <w:rPr>
          <w:color w:val="44546A" w:themeColor="text2"/>
          <w:lang w:val="en"/>
        </w:rPr>
        <w:t>*Extract Specific Files from Zip Archive</w:t>
      </w:r>
      <w:bookmarkEnd w:id="13"/>
    </w:p>
    <w:p w14:paraId="3BA98FF3" w14:textId="02A2BFAE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Write a program that reads a zip archive ("archive.zip") and extracts all .txt files into a directory named "</w:t>
      </w:r>
      <w:proofErr w:type="spellStart"/>
      <w:r w:rsidRPr="00950ED4">
        <w:rPr>
          <w:color w:val="44546A" w:themeColor="text2"/>
          <w:lang w:val="en"/>
        </w:rPr>
        <w:t>extracted_files</w:t>
      </w:r>
      <w:proofErr w:type="spellEnd"/>
      <w:r w:rsidRPr="00950ED4">
        <w:rPr>
          <w:color w:val="44546A" w:themeColor="text2"/>
          <w:lang w:val="en"/>
        </w:rPr>
        <w:t>".</w:t>
      </w:r>
    </w:p>
    <w:p w14:paraId="048C8285" w14:textId="6D8C9670" w:rsidR="00016946" w:rsidRPr="00950ED4" w:rsidRDefault="00016946" w:rsidP="00016946">
      <w:p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Hints:</w:t>
      </w:r>
    </w:p>
    <w:p w14:paraId="1D77EDC7" w14:textId="77777777" w:rsidR="00016946" w:rsidRPr="00950ED4" w:rsidRDefault="00016946" w:rsidP="00016946">
      <w:pPr>
        <w:pStyle w:val="ListParagraph"/>
        <w:numPr>
          <w:ilvl w:val="0"/>
          <w:numId w:val="21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 xml:space="preserve">Use </w:t>
      </w:r>
      <w:proofErr w:type="spellStart"/>
      <w:r w:rsidRPr="00950ED4">
        <w:rPr>
          <w:color w:val="44546A" w:themeColor="text2"/>
          <w:lang w:val="en"/>
        </w:rPr>
        <w:t>ZipInputStream</w:t>
      </w:r>
      <w:proofErr w:type="spellEnd"/>
      <w:r w:rsidRPr="00950ED4">
        <w:rPr>
          <w:color w:val="44546A" w:themeColor="text2"/>
          <w:lang w:val="en"/>
        </w:rPr>
        <w:t xml:space="preserve"> to read the zip archive.</w:t>
      </w:r>
    </w:p>
    <w:p w14:paraId="4BAD4405" w14:textId="1AB6A2BB" w:rsidR="00016946" w:rsidRPr="00950ED4" w:rsidRDefault="00016946" w:rsidP="00016946">
      <w:pPr>
        <w:pStyle w:val="ListParagraph"/>
        <w:numPr>
          <w:ilvl w:val="0"/>
          <w:numId w:val="21"/>
        </w:numPr>
        <w:rPr>
          <w:color w:val="44546A" w:themeColor="text2"/>
          <w:lang w:val="en"/>
        </w:rPr>
      </w:pPr>
      <w:r w:rsidRPr="00950ED4">
        <w:rPr>
          <w:color w:val="44546A" w:themeColor="text2"/>
          <w:lang w:val="en"/>
        </w:rPr>
        <w:t>Extract only the .txt files and save them in the specified directory.</w:t>
      </w:r>
    </w:p>
    <w:p w14:paraId="08CAF7AE" w14:textId="77777777" w:rsidR="00016946" w:rsidRPr="00950ED4" w:rsidRDefault="00016946" w:rsidP="00016946">
      <w:pPr>
        <w:rPr>
          <w:color w:val="44546A" w:themeColor="text2"/>
          <w:lang w:val="en"/>
        </w:rPr>
      </w:pPr>
    </w:p>
    <w:sectPr w:rsidR="00016946" w:rsidRPr="00950ED4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32E34" w14:textId="77777777" w:rsidR="00A02D0B" w:rsidRDefault="00A02D0B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06AAABF0" w14:textId="77777777" w:rsidR="00A02D0B" w:rsidRDefault="00A02D0B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5C900" w14:textId="77777777" w:rsidR="00A02D0B" w:rsidRDefault="00A02D0B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1BA36F85" w14:textId="77777777" w:rsidR="00A02D0B" w:rsidRDefault="00A02D0B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135 Tsarigradsko Shosse, blvd.</w:t>
                          </w:r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135 Tsarigradsko Shosse, blvd.</w:t>
                    </w:r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0B45"/>
    <w:multiLevelType w:val="hybridMultilevel"/>
    <w:tmpl w:val="EF9CB5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AF5A00"/>
    <w:multiLevelType w:val="hybridMultilevel"/>
    <w:tmpl w:val="F696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54F12"/>
    <w:multiLevelType w:val="hybridMultilevel"/>
    <w:tmpl w:val="26F879AC"/>
    <w:lvl w:ilvl="0" w:tplc="3BBAA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37576"/>
    <w:multiLevelType w:val="hybridMultilevel"/>
    <w:tmpl w:val="183CF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07DFF"/>
    <w:multiLevelType w:val="hybridMultilevel"/>
    <w:tmpl w:val="06180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172E0"/>
    <w:multiLevelType w:val="hybridMultilevel"/>
    <w:tmpl w:val="B8C02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169A7"/>
    <w:multiLevelType w:val="hybridMultilevel"/>
    <w:tmpl w:val="2A02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C6100"/>
    <w:multiLevelType w:val="hybridMultilevel"/>
    <w:tmpl w:val="FC668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43FF6"/>
    <w:multiLevelType w:val="hybridMultilevel"/>
    <w:tmpl w:val="FEF25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11557"/>
    <w:multiLevelType w:val="hybridMultilevel"/>
    <w:tmpl w:val="DC92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35AA66F2"/>
    <w:multiLevelType w:val="hybridMultilevel"/>
    <w:tmpl w:val="682E3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95B48"/>
    <w:multiLevelType w:val="hybridMultilevel"/>
    <w:tmpl w:val="37D2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C3FD5"/>
    <w:multiLevelType w:val="hybridMultilevel"/>
    <w:tmpl w:val="3ADEB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24CC0"/>
    <w:multiLevelType w:val="hybridMultilevel"/>
    <w:tmpl w:val="430C7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75BBF"/>
    <w:multiLevelType w:val="hybridMultilevel"/>
    <w:tmpl w:val="E9EA3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C6147"/>
    <w:multiLevelType w:val="hybridMultilevel"/>
    <w:tmpl w:val="7A4E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C01A1"/>
    <w:multiLevelType w:val="hybridMultilevel"/>
    <w:tmpl w:val="43E6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51595">
    <w:abstractNumId w:val="10"/>
  </w:num>
  <w:num w:numId="2" w16cid:durableId="246501084">
    <w:abstractNumId w:val="15"/>
  </w:num>
  <w:num w:numId="3" w16cid:durableId="1286161850">
    <w:abstractNumId w:val="18"/>
  </w:num>
  <w:num w:numId="4" w16cid:durableId="506558285">
    <w:abstractNumId w:val="12"/>
  </w:num>
  <w:num w:numId="5" w16cid:durableId="164252375">
    <w:abstractNumId w:val="0"/>
  </w:num>
  <w:num w:numId="6" w16cid:durableId="1592086466">
    <w:abstractNumId w:val="2"/>
  </w:num>
  <w:num w:numId="7" w16cid:durableId="250816214">
    <w:abstractNumId w:val="6"/>
  </w:num>
  <w:num w:numId="8" w16cid:durableId="389966047">
    <w:abstractNumId w:val="9"/>
  </w:num>
  <w:num w:numId="9" w16cid:durableId="1108085856">
    <w:abstractNumId w:val="11"/>
  </w:num>
  <w:num w:numId="10" w16cid:durableId="875503431">
    <w:abstractNumId w:val="10"/>
  </w:num>
  <w:num w:numId="11" w16cid:durableId="711880193">
    <w:abstractNumId w:val="10"/>
  </w:num>
  <w:num w:numId="12" w16cid:durableId="354692104">
    <w:abstractNumId w:val="17"/>
  </w:num>
  <w:num w:numId="13" w16cid:durableId="988359548">
    <w:abstractNumId w:val="10"/>
  </w:num>
  <w:num w:numId="14" w16cid:durableId="226111436">
    <w:abstractNumId w:val="10"/>
  </w:num>
  <w:num w:numId="15" w16cid:durableId="2088765585">
    <w:abstractNumId w:val="10"/>
  </w:num>
  <w:num w:numId="16" w16cid:durableId="1594430907">
    <w:abstractNumId w:val="10"/>
  </w:num>
  <w:num w:numId="17" w16cid:durableId="1400590688">
    <w:abstractNumId w:val="10"/>
  </w:num>
  <w:num w:numId="18" w16cid:durableId="1497841565">
    <w:abstractNumId w:val="10"/>
  </w:num>
  <w:num w:numId="19" w16cid:durableId="2133397471">
    <w:abstractNumId w:val="10"/>
  </w:num>
  <w:num w:numId="20" w16cid:durableId="815299997">
    <w:abstractNumId w:val="10"/>
  </w:num>
  <w:num w:numId="21" w16cid:durableId="676810538">
    <w:abstractNumId w:val="14"/>
  </w:num>
  <w:num w:numId="22" w16cid:durableId="1796751279">
    <w:abstractNumId w:val="16"/>
  </w:num>
  <w:num w:numId="23" w16cid:durableId="2048413150">
    <w:abstractNumId w:val="1"/>
  </w:num>
  <w:num w:numId="24" w16cid:durableId="1966042443">
    <w:abstractNumId w:val="13"/>
  </w:num>
  <w:num w:numId="25" w16cid:durableId="1716543204">
    <w:abstractNumId w:val="8"/>
  </w:num>
  <w:num w:numId="26" w16cid:durableId="1790974643">
    <w:abstractNumId w:val="19"/>
  </w:num>
  <w:num w:numId="27" w16cid:durableId="1994335144">
    <w:abstractNumId w:val="3"/>
  </w:num>
  <w:num w:numId="28" w16cid:durableId="1629041924">
    <w:abstractNumId w:val="5"/>
  </w:num>
  <w:num w:numId="29" w16cid:durableId="1359357965">
    <w:abstractNumId w:val="7"/>
  </w:num>
  <w:num w:numId="30" w16cid:durableId="13573231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0277F"/>
    <w:rsid w:val="00016946"/>
    <w:rsid w:val="00026934"/>
    <w:rsid w:val="000337DD"/>
    <w:rsid w:val="0003786F"/>
    <w:rsid w:val="00044E62"/>
    <w:rsid w:val="000609E1"/>
    <w:rsid w:val="000621B5"/>
    <w:rsid w:val="0009665A"/>
    <w:rsid w:val="00096BFD"/>
    <w:rsid w:val="000D6227"/>
    <w:rsid w:val="000F39EE"/>
    <w:rsid w:val="00110929"/>
    <w:rsid w:val="001250EC"/>
    <w:rsid w:val="001279A7"/>
    <w:rsid w:val="00163414"/>
    <w:rsid w:val="00166336"/>
    <w:rsid w:val="001772E3"/>
    <w:rsid w:val="001802F8"/>
    <w:rsid w:val="00182735"/>
    <w:rsid w:val="0019161F"/>
    <w:rsid w:val="001A5993"/>
    <w:rsid w:val="0021216C"/>
    <w:rsid w:val="002158D8"/>
    <w:rsid w:val="00223CBD"/>
    <w:rsid w:val="00224329"/>
    <w:rsid w:val="00252771"/>
    <w:rsid w:val="00261B13"/>
    <w:rsid w:val="002928C8"/>
    <w:rsid w:val="002A3478"/>
    <w:rsid w:val="002A3535"/>
    <w:rsid w:val="002C533A"/>
    <w:rsid w:val="002F6EE8"/>
    <w:rsid w:val="00311C35"/>
    <w:rsid w:val="00323286"/>
    <w:rsid w:val="00336990"/>
    <w:rsid w:val="00357C94"/>
    <w:rsid w:val="003E0487"/>
    <w:rsid w:val="00426E32"/>
    <w:rsid w:val="00433B3A"/>
    <w:rsid w:val="00434B11"/>
    <w:rsid w:val="00445132"/>
    <w:rsid w:val="004A7CFE"/>
    <w:rsid w:val="004B2AE6"/>
    <w:rsid w:val="004C5295"/>
    <w:rsid w:val="004F0497"/>
    <w:rsid w:val="004F5CEC"/>
    <w:rsid w:val="00512884"/>
    <w:rsid w:val="00587C73"/>
    <w:rsid w:val="005A226D"/>
    <w:rsid w:val="005C51EB"/>
    <w:rsid w:val="005E47E8"/>
    <w:rsid w:val="00603126"/>
    <w:rsid w:val="00615A7B"/>
    <w:rsid w:val="00683BD8"/>
    <w:rsid w:val="00695342"/>
    <w:rsid w:val="00695FFE"/>
    <w:rsid w:val="006A1346"/>
    <w:rsid w:val="006A551F"/>
    <w:rsid w:val="006E3114"/>
    <w:rsid w:val="006F0845"/>
    <w:rsid w:val="007079E0"/>
    <w:rsid w:val="0072337A"/>
    <w:rsid w:val="00744A6B"/>
    <w:rsid w:val="00760A5C"/>
    <w:rsid w:val="00780636"/>
    <w:rsid w:val="007824E5"/>
    <w:rsid w:val="007F144A"/>
    <w:rsid w:val="00804D82"/>
    <w:rsid w:val="008166FB"/>
    <w:rsid w:val="00820263"/>
    <w:rsid w:val="00833A54"/>
    <w:rsid w:val="0083685F"/>
    <w:rsid w:val="00836915"/>
    <w:rsid w:val="008466AA"/>
    <w:rsid w:val="00854D26"/>
    <w:rsid w:val="008562C2"/>
    <w:rsid w:val="00875D71"/>
    <w:rsid w:val="0087635C"/>
    <w:rsid w:val="008B4EB7"/>
    <w:rsid w:val="00935E3D"/>
    <w:rsid w:val="00950ED4"/>
    <w:rsid w:val="00967A90"/>
    <w:rsid w:val="00982032"/>
    <w:rsid w:val="009C7514"/>
    <w:rsid w:val="00A02D0B"/>
    <w:rsid w:val="00A30ABC"/>
    <w:rsid w:val="00A31355"/>
    <w:rsid w:val="00A413FE"/>
    <w:rsid w:val="00A448B7"/>
    <w:rsid w:val="00A5013E"/>
    <w:rsid w:val="00A61DB3"/>
    <w:rsid w:val="00A831D1"/>
    <w:rsid w:val="00A83A27"/>
    <w:rsid w:val="00A84F75"/>
    <w:rsid w:val="00AB05B9"/>
    <w:rsid w:val="00AB4096"/>
    <w:rsid w:val="00AB56EF"/>
    <w:rsid w:val="00B13585"/>
    <w:rsid w:val="00B53C4F"/>
    <w:rsid w:val="00B74B47"/>
    <w:rsid w:val="00B83238"/>
    <w:rsid w:val="00B83637"/>
    <w:rsid w:val="00B94F19"/>
    <w:rsid w:val="00BA2682"/>
    <w:rsid w:val="00BB1242"/>
    <w:rsid w:val="00BF6184"/>
    <w:rsid w:val="00C04102"/>
    <w:rsid w:val="00C2141E"/>
    <w:rsid w:val="00C36A85"/>
    <w:rsid w:val="00C8571B"/>
    <w:rsid w:val="00C85B2B"/>
    <w:rsid w:val="00CB425B"/>
    <w:rsid w:val="00CC4D46"/>
    <w:rsid w:val="00D5503B"/>
    <w:rsid w:val="00D65610"/>
    <w:rsid w:val="00D66986"/>
    <w:rsid w:val="00DC643F"/>
    <w:rsid w:val="00DE1256"/>
    <w:rsid w:val="00E03201"/>
    <w:rsid w:val="00E13A3E"/>
    <w:rsid w:val="00E23FA5"/>
    <w:rsid w:val="00E31D2F"/>
    <w:rsid w:val="00E32005"/>
    <w:rsid w:val="00E95081"/>
    <w:rsid w:val="00E96085"/>
    <w:rsid w:val="00EA0AD9"/>
    <w:rsid w:val="00EA2310"/>
    <w:rsid w:val="00EA72AF"/>
    <w:rsid w:val="00EB5BC9"/>
    <w:rsid w:val="00F056B1"/>
    <w:rsid w:val="00F460BB"/>
    <w:rsid w:val="00F4747E"/>
    <w:rsid w:val="00F9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AF"/>
    <w:pPr>
      <w:keepNext/>
      <w:keepLines/>
      <w:spacing w:before="80" w:after="0" w:line="276" w:lineRule="auto"/>
      <w:outlineLvl w:val="4"/>
    </w:pPr>
    <w:rPr>
      <w:rFonts w:asciiTheme="minorHAnsi" w:eastAsiaTheme="majorEastAsia" w:hAnsiTheme="minorHAnsi" w:cstheme="majorBidi"/>
      <w:b/>
      <w:color w:val="B2500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83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027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AF"/>
    <w:rPr>
      <w:rFonts w:eastAsiaTheme="majorEastAsia" w:cstheme="majorBidi"/>
      <w:b/>
      <w:color w:val="B2500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2AF"/>
    <w:pPr>
      <w:spacing w:before="80"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2AF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A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qFormat/>
    <w:rsid w:val="00EA72AF"/>
    <w:rPr>
      <w:b/>
      <w:bCs/>
    </w:rPr>
  </w:style>
  <w:style w:type="paragraph" w:customStyle="1" w:styleId="Code0">
    <w:name w:val="Code"/>
    <w:basedOn w:val="Normal"/>
    <w:link w:val="CodeChar0"/>
    <w:qFormat/>
    <w:rsid w:val="00EA72AF"/>
    <w:pPr>
      <w:spacing w:before="80" w:after="120" w:line="276" w:lineRule="auto"/>
    </w:pPr>
    <w:rPr>
      <w:rFonts w:ascii="Consolas" w:hAnsi="Consolas"/>
      <w:b/>
      <w:noProof/>
      <w:lang w:val="en-US"/>
    </w:rPr>
  </w:style>
  <w:style w:type="character" w:customStyle="1" w:styleId="CodeChar0">
    <w:name w:val="Code Char"/>
    <w:basedOn w:val="DefaultParagraphFont"/>
    <w:link w:val="Code0"/>
    <w:rsid w:val="00EA72AF"/>
    <w:rPr>
      <w:rFonts w:ascii="Consolas" w:hAnsi="Consolas"/>
      <w:b/>
      <w:noProof/>
      <w:lang w:val="en-US"/>
    </w:rPr>
  </w:style>
  <w:style w:type="character" w:customStyle="1" w:styleId="tgc">
    <w:name w:val="_tgc"/>
    <w:basedOn w:val="DefaultParagraphFont"/>
    <w:rsid w:val="00EA72AF"/>
  </w:style>
  <w:style w:type="paragraph" w:customStyle="1" w:styleId="Index">
    <w:name w:val="Index"/>
    <w:basedOn w:val="Normal"/>
    <w:qFormat/>
    <w:rsid w:val="00EA72AF"/>
    <w:pPr>
      <w:suppressLineNumbers/>
      <w:spacing w:after="200" w:line="276" w:lineRule="auto"/>
    </w:pPr>
    <w:rPr>
      <w:rFonts w:asciiTheme="minorHAnsi" w:hAnsiTheme="minorHAnsi" w:cs="FreeSans"/>
      <w:lang w:val="en-US"/>
    </w:rPr>
  </w:style>
  <w:style w:type="character" w:customStyle="1" w:styleId="InternetLink">
    <w:name w:val="Internet Link"/>
    <w:basedOn w:val="DefaultParagraphFont"/>
    <w:uiPriority w:val="99"/>
    <w:unhideWhenUsed/>
    <w:rsid w:val="00EA72AF"/>
    <w:rPr>
      <w:color w:val="0563C1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7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72AF"/>
    <w:rPr>
      <w:rFonts w:ascii="Courier New" w:eastAsia="Times New Roman" w:hAnsi="Courier New" w:cs="Courier New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1250E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unctuation">
    <w:name w:val="hljs-punctuation"/>
    <w:basedOn w:val="DefaultParagraphFont"/>
    <w:rsid w:val="00016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1835</TotalTime>
  <Pages>5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21</cp:revision>
  <cp:lastPrinted>2023-02-01T10:01:00Z</cp:lastPrinted>
  <dcterms:created xsi:type="dcterms:W3CDTF">2023-09-02T09:31:00Z</dcterms:created>
  <dcterms:modified xsi:type="dcterms:W3CDTF">2024-06-18T14:28:00Z</dcterms:modified>
  <cp:category/>
</cp:coreProperties>
</file>