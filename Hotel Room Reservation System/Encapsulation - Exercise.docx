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CFB7E" w14:textId="77777777" w:rsidR="00AF3BEB" w:rsidRPr="00AF3BEB" w:rsidRDefault="00AF3BEB" w:rsidP="00AF3BEB">
      <w:pPr>
        <w:pStyle w:val="Heading1"/>
        <w:numPr>
          <w:ilvl w:val="0"/>
          <w:numId w:val="0"/>
        </w:numPr>
        <w:rPr>
          <w:color w:val="44546A" w:themeColor="text2"/>
          <w:lang w:val="en"/>
        </w:rPr>
      </w:pPr>
      <w:r w:rsidRPr="00AF3BEB">
        <w:rPr>
          <w:color w:val="44546A" w:themeColor="text2"/>
          <w:lang w:val="en"/>
        </w:rPr>
        <w:t>Hotel Room Reservation System</w:t>
      </w:r>
    </w:p>
    <w:p w14:paraId="5016A8F2" w14:textId="77777777" w:rsidR="00B42D9A" w:rsidRPr="00B42D9A" w:rsidRDefault="00B42D9A" w:rsidP="00B42D9A">
      <w:pPr>
        <w:rPr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 xml:space="preserve">Objective: </w:t>
      </w:r>
      <w:r w:rsidRPr="00B42D9A">
        <w:rPr>
          <w:color w:val="44546A" w:themeColor="text2"/>
          <w:lang w:val="en-US"/>
        </w:rPr>
        <w:t>Design and implement a user-friendly console-based hotel room reservation system that allows efficient management of bookings, user profiles, and room details using file storage.</w:t>
      </w:r>
    </w:p>
    <w:p w14:paraId="3A29CE66" w14:textId="77777777" w:rsidR="00B42D9A" w:rsidRPr="00B42D9A" w:rsidRDefault="00B42D9A" w:rsidP="00B42D9A">
      <w:p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Functional Requirements:</w:t>
      </w:r>
    </w:p>
    <w:p w14:paraId="70DFEC14" w14:textId="77777777" w:rsidR="00B42D9A" w:rsidRPr="00B42D9A" w:rsidRDefault="00B42D9A" w:rsidP="00B42D9A">
      <w:pPr>
        <w:numPr>
          <w:ilvl w:val="0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Hotel Model:</w:t>
      </w:r>
    </w:p>
    <w:p w14:paraId="5970B0FA" w14:textId="4CFF092E" w:rsidR="00B42D9A" w:rsidRPr="00B42D9A" w:rsidRDefault="00B42D9A" w:rsidP="00B42D9A">
      <w:pPr>
        <w:numPr>
          <w:ilvl w:val="1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 xml:space="preserve">Define various room types such as Deluxe, Suite, Single, Double in a textual format (e.g., </w:t>
      </w:r>
      <w:r w:rsidR="008E468D">
        <w:rPr>
          <w:b/>
          <w:bCs/>
          <w:color w:val="44546A" w:themeColor="text2"/>
          <w:lang w:val="en-US"/>
        </w:rPr>
        <w:t xml:space="preserve">optional read </w:t>
      </w:r>
      <w:r w:rsidRPr="00B42D9A">
        <w:rPr>
          <w:b/>
          <w:bCs/>
          <w:color w:val="44546A" w:themeColor="text2"/>
          <w:lang w:val="en-US"/>
        </w:rPr>
        <w:t>JSON or CSV files).</w:t>
      </w:r>
    </w:p>
    <w:p w14:paraId="53424E72" w14:textId="77777777" w:rsidR="00B42D9A" w:rsidRPr="00B42D9A" w:rsidRDefault="00B42D9A" w:rsidP="00B42D9A">
      <w:pPr>
        <w:numPr>
          <w:ilvl w:val="1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Each room type should have attributes like amenities, maximum occupancy, etc., defined in the file.</w:t>
      </w:r>
    </w:p>
    <w:p w14:paraId="31C84D46" w14:textId="77777777" w:rsidR="00B42D9A" w:rsidRPr="00B42D9A" w:rsidRDefault="00B42D9A" w:rsidP="00B42D9A">
      <w:pPr>
        <w:numPr>
          <w:ilvl w:val="0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Room Management:</w:t>
      </w:r>
    </w:p>
    <w:p w14:paraId="6C493272" w14:textId="77777777" w:rsidR="00B42D9A" w:rsidRPr="00B42D9A" w:rsidRDefault="00B42D9A" w:rsidP="00B42D9A">
      <w:pPr>
        <w:numPr>
          <w:ilvl w:val="1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Create a file for room instances: e.g., Deluxe Room 101, Suite 201.</w:t>
      </w:r>
    </w:p>
    <w:p w14:paraId="4F212C36" w14:textId="77777777" w:rsidR="00B42D9A" w:rsidRPr="00B42D9A" w:rsidRDefault="00B42D9A" w:rsidP="00B42D9A">
      <w:pPr>
        <w:numPr>
          <w:ilvl w:val="1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Attributes for each room should include:</w:t>
      </w:r>
    </w:p>
    <w:p w14:paraId="46A9E391" w14:textId="77777777" w:rsidR="00B42D9A" w:rsidRP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Room number</w:t>
      </w:r>
    </w:p>
    <w:p w14:paraId="7E8C043E" w14:textId="77777777" w:rsidR="00B42D9A" w:rsidRP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Type (e.g., Deluxe, Suite)</w:t>
      </w:r>
    </w:p>
    <w:p w14:paraId="5C8BC52B" w14:textId="77777777" w:rsidR="00B42D9A" w:rsidRP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Price per night</w:t>
      </w:r>
    </w:p>
    <w:p w14:paraId="7917EC31" w14:textId="77777777" w:rsidR="00B42D9A" w:rsidRP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Cancellation fee</w:t>
      </w:r>
    </w:p>
    <w:p w14:paraId="25CD1162" w14:textId="77777777" w:rsidR="00B42D9A" w:rsidRP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Status (e.g., available, booked)</w:t>
      </w:r>
    </w:p>
    <w:p w14:paraId="4720A090" w14:textId="77777777" w:rsidR="00B42D9A" w:rsidRPr="00B42D9A" w:rsidRDefault="00B42D9A" w:rsidP="00B42D9A">
      <w:pPr>
        <w:numPr>
          <w:ilvl w:val="0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User Interactions:</w:t>
      </w:r>
    </w:p>
    <w:p w14:paraId="49BC847C" w14:textId="77777777" w:rsidR="00B42D9A" w:rsidRPr="00B42D9A" w:rsidRDefault="00B42D9A" w:rsidP="00B42D9A">
      <w:pPr>
        <w:numPr>
          <w:ilvl w:val="1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On startup, provide a text menu with options like "1. View Rooms", "2. Book a Room", "3. Cancel Booking", etc.</w:t>
      </w:r>
    </w:p>
    <w:p w14:paraId="60337085" w14:textId="77777777" w:rsidR="00B42D9A" w:rsidRPr="00B42D9A" w:rsidRDefault="00B42D9A" w:rsidP="00B42D9A">
      <w:pPr>
        <w:numPr>
          <w:ilvl w:val="1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For user registration and profile management:</w:t>
      </w:r>
    </w:p>
    <w:p w14:paraId="3070989A" w14:textId="77777777" w:rsidR="00B42D9A" w:rsidRP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Store user profiles in a file with details like username, password, and booking history.</w:t>
      </w:r>
    </w:p>
    <w:p w14:paraId="6A9B1034" w14:textId="77777777" w:rsidR="00B42D9A" w:rsidRP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Allow users to register, log in, and view their profile.</w:t>
      </w:r>
    </w:p>
    <w:p w14:paraId="59C986F0" w14:textId="77777777" w:rsidR="00B42D9A" w:rsidRPr="00B42D9A" w:rsidRDefault="00B42D9A" w:rsidP="00B42D9A">
      <w:pPr>
        <w:numPr>
          <w:ilvl w:val="1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Booking:</w:t>
      </w:r>
    </w:p>
    <w:p w14:paraId="234A7C2E" w14:textId="77777777" w:rsidR="00B42D9A" w:rsidRP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Ask the user for desired dates and room type.</w:t>
      </w:r>
    </w:p>
    <w:p w14:paraId="7B8AC620" w14:textId="77777777" w:rsidR="00B42D9A" w:rsidRP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Display available rooms and their prices.</w:t>
      </w:r>
    </w:p>
    <w:p w14:paraId="15DFBC87" w14:textId="77777777" w:rsidR="00B42D9A" w:rsidRP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On booking, update the room's status in the file and store the booking details.</w:t>
      </w:r>
    </w:p>
    <w:p w14:paraId="4350471B" w14:textId="77777777" w:rsidR="00B42D9A" w:rsidRPr="00B42D9A" w:rsidRDefault="00B42D9A" w:rsidP="00B42D9A">
      <w:pPr>
        <w:numPr>
          <w:ilvl w:val="1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Cancellation:</w:t>
      </w:r>
    </w:p>
    <w:p w14:paraId="79C4BC42" w14:textId="77777777" w:rsidR="00B42D9A" w:rsidRP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Request the reservation ID.</w:t>
      </w:r>
    </w:p>
    <w:p w14:paraId="0B772DEF" w14:textId="77777777" w:rsidR="00B42D9A" w:rsidRP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lastRenderedPageBreak/>
        <w:t>Compute any cancellation fees, update the room status, and log the cancellation in the user's profile.</w:t>
      </w:r>
    </w:p>
    <w:p w14:paraId="7629EA56" w14:textId="77777777" w:rsidR="00B42D9A" w:rsidRPr="00B42D9A" w:rsidRDefault="00B42D9A" w:rsidP="00B42D9A">
      <w:pPr>
        <w:numPr>
          <w:ilvl w:val="0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Booking Summary and Reports:</w:t>
      </w:r>
    </w:p>
    <w:p w14:paraId="410FCE24" w14:textId="77777777" w:rsidR="00B42D9A" w:rsidRPr="00B42D9A" w:rsidRDefault="00B42D9A" w:rsidP="00B42D9A">
      <w:pPr>
        <w:numPr>
          <w:ilvl w:val="1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Provide an admin mode (accessed via a password or special command).</w:t>
      </w:r>
    </w:p>
    <w:p w14:paraId="1664204F" w14:textId="77777777" w:rsidR="00B42D9A" w:rsidRPr="00B42D9A" w:rsidRDefault="00B42D9A" w:rsidP="00B42D9A">
      <w:pPr>
        <w:numPr>
          <w:ilvl w:val="1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Allow administrators to:</w:t>
      </w:r>
    </w:p>
    <w:p w14:paraId="1A383963" w14:textId="77777777" w:rsidR="00B42D9A" w:rsidRP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View all bookings.</w:t>
      </w:r>
    </w:p>
    <w:p w14:paraId="79FE57C3" w14:textId="77777777" w:rsidR="00B42D9A" w:rsidRP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View total income and total cancellation fees.</w:t>
      </w:r>
    </w:p>
    <w:p w14:paraId="76DD3246" w14:textId="08141239" w:rsidR="00B42D9A" w:rsidRDefault="00B42D9A" w:rsidP="00B42D9A">
      <w:pPr>
        <w:numPr>
          <w:ilvl w:val="2"/>
          <w:numId w:val="41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Add or remove rooms or modify room details.</w:t>
      </w:r>
    </w:p>
    <w:p w14:paraId="050BD034" w14:textId="77777777" w:rsidR="00B42D9A" w:rsidRPr="00B42D9A" w:rsidRDefault="00B42D9A" w:rsidP="00B42D9A">
      <w:pPr>
        <w:rPr>
          <w:b/>
          <w:bCs/>
          <w:color w:val="44546A" w:themeColor="text2"/>
          <w:lang w:val="en-US"/>
        </w:rPr>
      </w:pPr>
    </w:p>
    <w:p w14:paraId="76D1A057" w14:textId="77777777" w:rsidR="00B42D9A" w:rsidRPr="00B42D9A" w:rsidRDefault="00B42D9A" w:rsidP="00B42D9A">
      <w:p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Non-functional Requirements:</w:t>
      </w:r>
    </w:p>
    <w:p w14:paraId="63011AAC" w14:textId="77777777" w:rsidR="00B42D9A" w:rsidRPr="00B42D9A" w:rsidRDefault="00B42D9A" w:rsidP="00B42D9A">
      <w:pPr>
        <w:numPr>
          <w:ilvl w:val="0"/>
          <w:numId w:val="42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Data Persistence:</w:t>
      </w:r>
    </w:p>
    <w:p w14:paraId="3C691612" w14:textId="77777777" w:rsidR="00B42D9A" w:rsidRPr="00B42D9A" w:rsidRDefault="00B42D9A" w:rsidP="00B42D9A">
      <w:pPr>
        <w:numPr>
          <w:ilvl w:val="1"/>
          <w:numId w:val="42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Use file operations to read and write data.</w:t>
      </w:r>
    </w:p>
    <w:p w14:paraId="2680855C" w14:textId="77777777" w:rsidR="00B42D9A" w:rsidRPr="00B42D9A" w:rsidRDefault="00B42D9A" w:rsidP="00B42D9A">
      <w:pPr>
        <w:numPr>
          <w:ilvl w:val="1"/>
          <w:numId w:val="42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Implement error-handling to manage potential file reading/writing issues, ensuring data integrity.</w:t>
      </w:r>
    </w:p>
    <w:p w14:paraId="2B88E594" w14:textId="77777777" w:rsidR="00B42D9A" w:rsidRPr="00B42D9A" w:rsidRDefault="00B42D9A" w:rsidP="00B42D9A">
      <w:pPr>
        <w:numPr>
          <w:ilvl w:val="0"/>
          <w:numId w:val="42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User Input Validation:</w:t>
      </w:r>
    </w:p>
    <w:p w14:paraId="3DDC195C" w14:textId="77777777" w:rsidR="00B42D9A" w:rsidRPr="00B42D9A" w:rsidRDefault="00B42D9A" w:rsidP="00B42D9A">
      <w:pPr>
        <w:numPr>
          <w:ilvl w:val="1"/>
          <w:numId w:val="42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Ensure input validation for all user inputs to prevent errors and ensure system stability.</w:t>
      </w:r>
    </w:p>
    <w:p w14:paraId="3FC5B9E9" w14:textId="77777777" w:rsidR="00B42D9A" w:rsidRPr="00B42D9A" w:rsidRDefault="00B42D9A" w:rsidP="00B42D9A">
      <w:pPr>
        <w:numPr>
          <w:ilvl w:val="0"/>
          <w:numId w:val="42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Scalability:</w:t>
      </w:r>
    </w:p>
    <w:p w14:paraId="1F79F12B" w14:textId="77777777" w:rsidR="00B42D9A" w:rsidRPr="00B42D9A" w:rsidRDefault="00B42D9A" w:rsidP="00B42D9A">
      <w:pPr>
        <w:numPr>
          <w:ilvl w:val="1"/>
          <w:numId w:val="42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Design the file structure and code in a modular way to easily add more room types or other features in the future.</w:t>
      </w:r>
    </w:p>
    <w:p w14:paraId="2425CA13" w14:textId="77777777" w:rsidR="00B42D9A" w:rsidRPr="00B42D9A" w:rsidRDefault="00000000" w:rsidP="00B42D9A">
      <w:pPr>
        <w:rPr>
          <w:b/>
          <w:bCs/>
          <w:color w:val="44546A" w:themeColor="text2"/>
          <w:lang w:val="en-US"/>
        </w:rPr>
      </w:pPr>
      <w:r>
        <w:rPr>
          <w:b/>
          <w:bCs/>
          <w:color w:val="44546A" w:themeColor="text2"/>
          <w:lang w:val="en-US"/>
        </w:rPr>
        <w:pict w14:anchorId="20EF4BFD">
          <v:rect id="_x0000_i1025" style="width:0;height:0" o:hralign="center" o:hrstd="t" o:hrnoshade="t" o:hr="t" fillcolor="#374151" stroked="f"/>
        </w:pict>
      </w:r>
    </w:p>
    <w:p w14:paraId="58C6115E" w14:textId="77777777" w:rsidR="00B42D9A" w:rsidRPr="00B42D9A" w:rsidRDefault="00B42D9A" w:rsidP="00B42D9A">
      <w:p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Bonus Features:</w:t>
      </w:r>
    </w:p>
    <w:p w14:paraId="41953484" w14:textId="77777777" w:rsidR="00B42D9A" w:rsidRPr="00B42D9A" w:rsidRDefault="00B42D9A" w:rsidP="00B42D9A">
      <w:pPr>
        <w:numPr>
          <w:ilvl w:val="0"/>
          <w:numId w:val="43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Special Offers:</w:t>
      </w:r>
    </w:p>
    <w:p w14:paraId="140C7EFA" w14:textId="77777777" w:rsidR="00B42D9A" w:rsidRPr="00B42D9A" w:rsidRDefault="00B42D9A" w:rsidP="00B42D9A">
      <w:pPr>
        <w:numPr>
          <w:ilvl w:val="1"/>
          <w:numId w:val="43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Allow administrators to set promotional codes that users can apply for discounts.</w:t>
      </w:r>
    </w:p>
    <w:p w14:paraId="3E6FFA30" w14:textId="77777777" w:rsidR="00B42D9A" w:rsidRPr="00B42D9A" w:rsidRDefault="00B42D9A" w:rsidP="00B42D9A">
      <w:pPr>
        <w:numPr>
          <w:ilvl w:val="0"/>
          <w:numId w:val="43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Search Feature:</w:t>
      </w:r>
    </w:p>
    <w:p w14:paraId="68DDD435" w14:textId="77777777" w:rsidR="00B42D9A" w:rsidRPr="00B42D9A" w:rsidRDefault="00B42D9A" w:rsidP="00B42D9A">
      <w:pPr>
        <w:numPr>
          <w:ilvl w:val="1"/>
          <w:numId w:val="43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Provide options to search for bookings based on username, room number, or date range.</w:t>
      </w:r>
    </w:p>
    <w:p w14:paraId="2122EE1E" w14:textId="77777777" w:rsidR="00B42D9A" w:rsidRPr="00B42D9A" w:rsidRDefault="00B42D9A" w:rsidP="00B42D9A">
      <w:pPr>
        <w:numPr>
          <w:ilvl w:val="0"/>
          <w:numId w:val="43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Backup System:</w:t>
      </w:r>
    </w:p>
    <w:p w14:paraId="5415A7D9" w14:textId="77777777" w:rsidR="00B42D9A" w:rsidRPr="00B42D9A" w:rsidRDefault="00B42D9A" w:rsidP="00B42D9A">
      <w:pPr>
        <w:numPr>
          <w:ilvl w:val="1"/>
          <w:numId w:val="43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Implement a feature that allows administrators to create backups of all data files.</w:t>
      </w:r>
    </w:p>
    <w:p w14:paraId="5DD51D73" w14:textId="77777777" w:rsidR="00B42D9A" w:rsidRPr="00B42D9A" w:rsidRDefault="00000000" w:rsidP="00B42D9A">
      <w:pPr>
        <w:rPr>
          <w:b/>
          <w:bCs/>
          <w:color w:val="44546A" w:themeColor="text2"/>
          <w:lang w:val="en-US"/>
        </w:rPr>
      </w:pPr>
      <w:r>
        <w:rPr>
          <w:b/>
          <w:bCs/>
          <w:color w:val="44546A" w:themeColor="text2"/>
          <w:lang w:val="en-US"/>
        </w:rPr>
        <w:pict w14:anchorId="1742EAED">
          <v:rect id="_x0000_i1026" style="width:0;height:0" o:hralign="center" o:hrstd="t" o:hrnoshade="t" o:hr="t" fillcolor="#374151" stroked="f"/>
        </w:pict>
      </w:r>
    </w:p>
    <w:p w14:paraId="53D7BB03" w14:textId="77777777" w:rsidR="00B42D9A" w:rsidRPr="00B42D9A" w:rsidRDefault="00B42D9A" w:rsidP="00B42D9A">
      <w:p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lastRenderedPageBreak/>
        <w:t>Evaluation Criteria:</w:t>
      </w:r>
    </w:p>
    <w:p w14:paraId="162E540F" w14:textId="77777777" w:rsidR="00B42D9A" w:rsidRPr="00B42D9A" w:rsidRDefault="00B42D9A" w:rsidP="00B42D9A">
      <w:pPr>
        <w:numPr>
          <w:ilvl w:val="0"/>
          <w:numId w:val="44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Code Quality:</w:t>
      </w:r>
    </w:p>
    <w:p w14:paraId="0A5B817E" w14:textId="77777777" w:rsidR="00B42D9A" w:rsidRPr="00B42D9A" w:rsidRDefault="00B42D9A" w:rsidP="00B42D9A">
      <w:pPr>
        <w:numPr>
          <w:ilvl w:val="1"/>
          <w:numId w:val="44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Ensure your code is clean, structured, well-commented, and follows best practices. Use meaningful variable and method names.</w:t>
      </w:r>
    </w:p>
    <w:p w14:paraId="73838188" w14:textId="77777777" w:rsidR="00B42D9A" w:rsidRPr="00B42D9A" w:rsidRDefault="00B42D9A" w:rsidP="00B42D9A">
      <w:pPr>
        <w:numPr>
          <w:ilvl w:val="0"/>
          <w:numId w:val="44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Functionality:</w:t>
      </w:r>
    </w:p>
    <w:p w14:paraId="170D388B" w14:textId="77777777" w:rsidR="00B42D9A" w:rsidRPr="00B42D9A" w:rsidRDefault="00B42D9A" w:rsidP="00B42D9A">
      <w:pPr>
        <w:numPr>
          <w:ilvl w:val="1"/>
          <w:numId w:val="44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Ensure all functionalities are implemented and are bug-free.</w:t>
      </w:r>
    </w:p>
    <w:p w14:paraId="713EE2F7" w14:textId="77777777" w:rsidR="00B42D9A" w:rsidRPr="00B42D9A" w:rsidRDefault="00B42D9A" w:rsidP="00B42D9A">
      <w:pPr>
        <w:numPr>
          <w:ilvl w:val="0"/>
          <w:numId w:val="44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File Management:</w:t>
      </w:r>
    </w:p>
    <w:p w14:paraId="14961FF5" w14:textId="77777777" w:rsidR="00B42D9A" w:rsidRPr="00B42D9A" w:rsidRDefault="00B42D9A" w:rsidP="00B42D9A">
      <w:pPr>
        <w:numPr>
          <w:ilvl w:val="1"/>
          <w:numId w:val="44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Ensure efficient, error-free file operations and maintain data consistency.</w:t>
      </w:r>
    </w:p>
    <w:p w14:paraId="5E54C827" w14:textId="77777777" w:rsidR="00B42D9A" w:rsidRPr="00B42D9A" w:rsidRDefault="00B42D9A" w:rsidP="00B42D9A">
      <w:pPr>
        <w:numPr>
          <w:ilvl w:val="0"/>
          <w:numId w:val="44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User Experience:</w:t>
      </w:r>
    </w:p>
    <w:p w14:paraId="1A14D287" w14:textId="50FFECC2" w:rsidR="00B42D9A" w:rsidRDefault="00B42D9A" w:rsidP="00B42D9A">
      <w:pPr>
        <w:numPr>
          <w:ilvl w:val="1"/>
          <w:numId w:val="44"/>
        </w:num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Aim for a user-friendly console interface with clear instructions and feedback.</w:t>
      </w:r>
    </w:p>
    <w:p w14:paraId="052AB4D5" w14:textId="51F3F93D" w:rsidR="00A409C0" w:rsidRDefault="00A409C0" w:rsidP="00B42D9A">
      <w:pPr>
        <w:numPr>
          <w:ilvl w:val="1"/>
          <w:numId w:val="44"/>
        </w:numPr>
        <w:rPr>
          <w:b/>
          <w:bCs/>
          <w:color w:val="44546A" w:themeColor="text2"/>
          <w:lang w:val="en-US"/>
        </w:rPr>
      </w:pPr>
      <w:r>
        <w:rPr>
          <w:b/>
          <w:bCs/>
          <w:color w:val="44546A" w:themeColor="text2"/>
          <w:lang w:val="en-US"/>
        </w:rPr>
        <w:t>Keep it simple!!!</w:t>
      </w:r>
    </w:p>
    <w:p w14:paraId="6A8AFF51" w14:textId="77777777" w:rsidR="00B42D9A" w:rsidRPr="00B42D9A" w:rsidRDefault="00B42D9A" w:rsidP="00B42D9A">
      <w:pPr>
        <w:rPr>
          <w:b/>
          <w:bCs/>
          <w:color w:val="44546A" w:themeColor="text2"/>
          <w:lang w:val="en-US"/>
        </w:rPr>
      </w:pPr>
    </w:p>
    <w:p w14:paraId="2BDD3F44" w14:textId="77777777" w:rsidR="00B42D9A" w:rsidRPr="00B42D9A" w:rsidRDefault="00B42D9A" w:rsidP="00B42D9A">
      <w:pPr>
        <w:rPr>
          <w:b/>
          <w:bCs/>
          <w:color w:val="44546A" w:themeColor="text2"/>
          <w:lang w:val="en-US"/>
        </w:rPr>
      </w:pPr>
      <w:r w:rsidRPr="00B42D9A">
        <w:rPr>
          <w:b/>
          <w:bCs/>
          <w:color w:val="44546A" w:themeColor="text2"/>
          <w:lang w:val="en-US"/>
        </w:rPr>
        <w:t>Good luck! Remember to regularly test your application with different scenarios to catch and resolve potential issues.</w:t>
      </w:r>
    </w:p>
    <w:p w14:paraId="3849A3A5" w14:textId="02F9F9EE" w:rsidR="00A409C0" w:rsidRDefault="00A409C0" w:rsidP="00AF3BEB">
      <w:pPr>
        <w:rPr>
          <w:color w:val="44546A" w:themeColor="text2"/>
          <w:lang w:val="en-US"/>
        </w:rPr>
      </w:pPr>
    </w:p>
    <w:p w14:paraId="4AF5E13F" w14:textId="5F7BF4F7" w:rsidR="00A409C0" w:rsidRPr="00A409C0" w:rsidRDefault="00A409C0" w:rsidP="00AF3BEB">
      <w:pPr>
        <w:rPr>
          <w:b/>
          <w:bCs/>
          <w:color w:val="44546A" w:themeColor="text2"/>
          <w:lang w:val="en-US"/>
        </w:rPr>
      </w:pPr>
      <w:r w:rsidRPr="00A409C0">
        <w:rPr>
          <w:b/>
          <w:bCs/>
          <w:color w:val="44546A" w:themeColor="text2"/>
          <w:lang w:val="en-US"/>
        </w:rPr>
        <w:t>NB! You can try to make a Booking system with multiple Hotels.</w:t>
      </w:r>
    </w:p>
    <w:sectPr w:rsidR="00A409C0" w:rsidRPr="00A409C0" w:rsidSect="00F056B1">
      <w:headerReference w:type="default" r:id="rId8"/>
      <w:footerReference w:type="default" r:id="rId9"/>
      <w:pgSz w:w="11906" w:h="16838" w:code="9"/>
      <w:pgMar w:top="1702" w:right="720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9AD0D" w14:textId="77777777" w:rsidR="00FD56D9" w:rsidRDefault="00FD56D9" w:rsidP="005C51EB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0C1CDFAB" w14:textId="77777777" w:rsidR="00FD56D9" w:rsidRDefault="00FD56D9" w:rsidP="005C51EB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3CA97" w14:textId="77777777" w:rsidR="00B94F19" w:rsidRDefault="00B94F19">
    <w:pPr>
      <w:pStyle w:val="Footer"/>
    </w:pPr>
    <w:r>
      <w:rPr>
        <w:noProof/>
        <w:lang w:val="en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B2C1F7" wp14:editId="12C7CCA4">
              <wp:simplePos x="0" y="0"/>
              <wp:positionH relativeFrom="column">
                <wp:posOffset>45720</wp:posOffset>
              </wp:positionH>
              <wp:positionV relativeFrom="paragraph">
                <wp:posOffset>93980</wp:posOffset>
              </wp:positionV>
              <wp:extent cx="2360930" cy="2952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6E07BA" w14:textId="77777777" w:rsidR="00B94F19" w:rsidRPr="002A3478" w:rsidRDefault="00B94F19">
                          <w:pPr>
                            <w:rPr>
                              <w:rFonts w:ascii="Montserrat" w:hAnsi="Montserrat"/>
                              <w:color w:val="12093D"/>
                              <w:sz w:val="18"/>
                              <w:lang w:val="en-US"/>
                            </w:rPr>
                          </w:pPr>
                          <w:r w:rsidRPr="002A3478">
                            <w:rPr>
                              <w:color w:val="12093D"/>
                              <w:sz w:val="18"/>
                              <w:lang w:val="en"/>
                            </w:rPr>
                            <w:t>sirma.com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B2C1F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.6pt;margin-top:7.4pt;width:185.9pt;height:23.2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" filled="f" stroked="f">
              <v:textbox>
                <w:txbxContent>
                  <w:p w14:paraId="0C6E07BA" w14:textId="77777777" w:rsidR="00B94F19" w:rsidRPr="002A3478" w:rsidRDefault="00B94F19">
                    <w:pPr>
                      <w:rPr>
                        <w:rFonts w:ascii="Montserrat" w:hAnsi="Montserrat"/>
                        <w:color w:val="12093D"/>
                        <w:sz w:val="18"/>
                        <w:lang w:val="en-US"/>
                      </w:rPr>
                    </w:pPr>
                    <w:r w:rsidRPr="002A3478">
                      <w:rPr>
                        <w:color w:val="12093D"/>
                        <w:sz w:val="18"/>
                        <w:lang w:val="en"/>
                      </w:rPr>
                      <w:t>sirma.com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01649" w14:textId="77777777" w:rsidR="00FD56D9" w:rsidRDefault="00FD56D9" w:rsidP="005C51EB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0DFE3CD5" w14:textId="77777777" w:rsidR="00FD56D9" w:rsidRDefault="00FD56D9" w:rsidP="005C51EB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F685C" w14:textId="77777777" w:rsidR="005C51EB" w:rsidRDefault="00166336">
    <w:pPr>
      <w:pStyle w:val="Header"/>
    </w:pPr>
    <w:r>
      <w:rPr>
        <w:noProof/>
        <w:lang w:val="en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391AD43" wp14:editId="76B0A726">
              <wp:simplePos x="0" y="0"/>
              <wp:positionH relativeFrom="margin">
                <wp:align>right</wp:align>
              </wp:positionH>
              <wp:positionV relativeFrom="paragraph">
                <wp:posOffset>-133985</wp:posOffset>
              </wp:positionV>
              <wp:extent cx="3599815" cy="661670"/>
              <wp:effectExtent l="0" t="0" r="0" b="508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9815" cy="6616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0273FE" w14:textId="77777777" w:rsidR="006F0845" w:rsidRPr="00166336" w:rsidRDefault="00110929" w:rsidP="00323286">
                          <w:pPr>
                            <w:tabs>
                              <w:tab w:val="left" w:pos="284"/>
                              <w:tab w:val="left" w:pos="2160"/>
                              <w:tab w:val="left" w:pos="2430"/>
                            </w:tabs>
                            <w:spacing w:after="0" w:line="280" w:lineRule="exact"/>
                            <w:rPr>
                              <w:rFonts w:ascii="Montserrat" w:hAnsi="Montserrat"/>
                              <w:color w:val="12093D"/>
                              <w:sz w:val="16"/>
                              <w:lang w:val="en-US"/>
                            </w:rPr>
                          </w:pP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e:</w:t>
                          </w: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B94F19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office@sirma.bg</w:t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a:</w:t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135 Tsarigradsko Shosse, blvd.</w:t>
                          </w:r>
                        </w:p>
                        <w:p w14:paraId="77288487" w14:textId="77777777" w:rsidR="00B94F19" w:rsidRPr="00166336" w:rsidRDefault="00110929" w:rsidP="00323286">
                          <w:pPr>
                            <w:tabs>
                              <w:tab w:val="left" w:pos="284"/>
                              <w:tab w:val="left" w:pos="2160"/>
                              <w:tab w:val="left" w:pos="2430"/>
                            </w:tabs>
                            <w:spacing w:after="0" w:line="280" w:lineRule="exact"/>
                            <w:rPr>
                              <w:rFonts w:ascii="Montserrat" w:hAnsi="Montserrat"/>
                              <w:color w:val="12093D"/>
                              <w:sz w:val="16"/>
                              <w:lang w:val="en-US"/>
                            </w:rPr>
                          </w:pP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m:</w:t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B94F19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+359 2 9768310</w:t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  <w:t>1784 Sofia, Bulgaria</w:t>
                          </w:r>
                        </w:p>
                        <w:p w14:paraId="68712427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  <w:p w14:paraId="5784E8C6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  <w:p w14:paraId="20E2D065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91AD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2.25pt;margin-top:-10.55pt;width:283.45pt;height:52.1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" filled="f" stroked="f">
              <v:textbox>
                <w:txbxContent>
                  <w:p w14:paraId="160273FE" w14:textId="77777777" w:rsidR="006F0845" w:rsidRPr="00166336" w:rsidRDefault="00110929" w:rsidP="00323286">
                    <w:pPr>
                      <w:tabs>
                        <w:tab w:val="left" w:pos="284"/>
                        <w:tab w:val="left" w:pos="2160"/>
                        <w:tab w:val="left" w:pos="2430"/>
                      </w:tabs>
                      <w:spacing w:after="0" w:line="280" w:lineRule="exact"/>
                      <w:rPr>
                        <w:rFonts w:ascii="Montserrat" w:hAnsi="Montserrat"/>
                        <w:color w:val="12093D"/>
                        <w:sz w:val="16"/>
                        <w:lang w:val="en-US"/>
                      </w:rPr>
                    </w:pPr>
                    <w:r w:rsidRPr="00166336">
                      <w:rPr>
                        <w:color w:val="98A6B8"/>
                        <w:sz w:val="16"/>
                        <w:lang w:val="en"/>
                      </w:rPr>
                      <w:t>e:</w:t>
                    </w:r>
                    <w:r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B94F19" w:rsidRPr="00166336">
                      <w:rPr>
                        <w:color w:val="12093D"/>
                        <w:sz w:val="16"/>
                        <w:lang w:val="en"/>
                      </w:rPr>
                      <w:t>office@sirma.bg</w:t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>a:</w:t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>135 Tsarigradsko Shosse, blvd.</w:t>
                    </w:r>
                  </w:p>
                  <w:p w14:paraId="77288487" w14:textId="77777777" w:rsidR="00B94F19" w:rsidRPr="00166336" w:rsidRDefault="00110929" w:rsidP="00323286">
                    <w:pPr>
                      <w:tabs>
                        <w:tab w:val="left" w:pos="284"/>
                        <w:tab w:val="left" w:pos="2160"/>
                        <w:tab w:val="left" w:pos="2430"/>
                      </w:tabs>
                      <w:spacing w:after="0" w:line="280" w:lineRule="exact"/>
                      <w:rPr>
                        <w:rFonts w:ascii="Montserrat" w:hAnsi="Montserrat"/>
                        <w:color w:val="12093D"/>
                        <w:sz w:val="16"/>
                        <w:lang w:val="en-US"/>
                      </w:rPr>
                    </w:pPr>
                    <w:r w:rsidRPr="00166336">
                      <w:rPr>
                        <w:color w:val="98A6B8"/>
                        <w:sz w:val="16"/>
                        <w:lang w:val="en"/>
                      </w:rPr>
                      <w:t>m:</w:t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B94F19" w:rsidRPr="00166336">
                      <w:rPr>
                        <w:color w:val="12093D"/>
                        <w:sz w:val="16"/>
                        <w:lang w:val="en"/>
                      </w:rPr>
                      <w:t>+359 2 9768310</w:t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  <w:t>1784 Sofia, Bulgaria</w:t>
                    </w:r>
                  </w:p>
                  <w:p w14:paraId="68712427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  <w:p w14:paraId="5784E8C6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  <w:p w14:paraId="20E2D065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6F0845">
      <w:rPr>
        <w:noProof/>
        <w:lang w:val="en"/>
      </w:rPr>
      <w:drawing>
        <wp:anchor distT="0" distB="0" distL="114300" distR="114300" simplePos="0" relativeHeight="251658240" behindDoc="1" locked="0" layoutInCell="1" allowOverlap="1" wp14:anchorId="72094567" wp14:editId="68B87022">
          <wp:simplePos x="0" y="0"/>
          <wp:positionH relativeFrom="page">
            <wp:align>right</wp:align>
          </wp:positionH>
          <wp:positionV relativeFrom="paragraph">
            <wp:posOffset>-441940</wp:posOffset>
          </wp:positionV>
          <wp:extent cx="7546348" cy="10679033"/>
          <wp:effectExtent l="0" t="0" r="0" b="825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irma---Letterhead--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348" cy="106790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53A"/>
    <w:multiLevelType w:val="multilevel"/>
    <w:tmpl w:val="160C088A"/>
    <w:lvl w:ilvl="0">
      <w:start w:val="1"/>
      <w:numFmt w:val="decimal"/>
      <w:lvlText w:val="Problem %1."/>
      <w:lvlJc w:val="left"/>
      <w:pPr>
        <w:ind w:left="7874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1" w15:restartNumberingAfterBreak="0">
    <w:nsid w:val="01F94B01"/>
    <w:multiLevelType w:val="multilevel"/>
    <w:tmpl w:val="4A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C0B45"/>
    <w:multiLevelType w:val="hybridMultilevel"/>
    <w:tmpl w:val="EF9CB5B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C485936"/>
    <w:multiLevelType w:val="hybridMultilevel"/>
    <w:tmpl w:val="74DCA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54F12"/>
    <w:multiLevelType w:val="hybridMultilevel"/>
    <w:tmpl w:val="26F879AC"/>
    <w:lvl w:ilvl="0" w:tplc="3BBAA7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22109"/>
    <w:multiLevelType w:val="hybridMultilevel"/>
    <w:tmpl w:val="E0B8B3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169A7"/>
    <w:multiLevelType w:val="hybridMultilevel"/>
    <w:tmpl w:val="2A02F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41B58"/>
    <w:multiLevelType w:val="multilevel"/>
    <w:tmpl w:val="806E8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13ABF"/>
    <w:multiLevelType w:val="multilevel"/>
    <w:tmpl w:val="F1C4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411557"/>
    <w:multiLevelType w:val="hybridMultilevel"/>
    <w:tmpl w:val="DC926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9A4B0C"/>
    <w:multiLevelType w:val="hybridMultilevel"/>
    <w:tmpl w:val="B2A86ACC"/>
    <w:lvl w:ilvl="0" w:tplc="B576E880">
      <w:start w:val="1"/>
      <w:numFmt w:val="decimal"/>
      <w:pStyle w:val="Heading1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15EAC"/>
    <w:multiLevelType w:val="multilevel"/>
    <w:tmpl w:val="71EE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F26FB9"/>
    <w:multiLevelType w:val="hybridMultilevel"/>
    <w:tmpl w:val="CB68058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3" w15:restartNumberingAfterBreak="0">
    <w:nsid w:val="35AA66F2"/>
    <w:multiLevelType w:val="hybridMultilevel"/>
    <w:tmpl w:val="682E3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17F22"/>
    <w:multiLevelType w:val="multilevel"/>
    <w:tmpl w:val="23EA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4B798A"/>
    <w:multiLevelType w:val="hybridMultilevel"/>
    <w:tmpl w:val="CFF80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24CC0"/>
    <w:multiLevelType w:val="hybridMultilevel"/>
    <w:tmpl w:val="430C7C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520F71"/>
    <w:multiLevelType w:val="multilevel"/>
    <w:tmpl w:val="3B92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4803AA"/>
    <w:multiLevelType w:val="hybridMultilevel"/>
    <w:tmpl w:val="2CBEC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306B54">
      <w:numFmt w:val="bullet"/>
      <w:lvlText w:val="-"/>
      <w:lvlJc w:val="left"/>
      <w:pPr>
        <w:ind w:left="1440" w:hanging="360"/>
      </w:pPr>
      <w:rPr>
        <w:rFonts w:ascii="Calibri" w:eastAsia="Calibri" w:hAnsi="Calibri" w:cs="DejaVu San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34639"/>
    <w:multiLevelType w:val="hybridMultilevel"/>
    <w:tmpl w:val="85E4E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D08D4"/>
    <w:multiLevelType w:val="multilevel"/>
    <w:tmpl w:val="ABBE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AC3E2C"/>
    <w:multiLevelType w:val="hybridMultilevel"/>
    <w:tmpl w:val="04745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2C4084"/>
    <w:multiLevelType w:val="hybridMultilevel"/>
    <w:tmpl w:val="73A04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027C97"/>
    <w:multiLevelType w:val="multilevel"/>
    <w:tmpl w:val="F88E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051595">
    <w:abstractNumId w:val="10"/>
  </w:num>
  <w:num w:numId="2" w16cid:durableId="246501084">
    <w:abstractNumId w:val="16"/>
  </w:num>
  <w:num w:numId="3" w16cid:durableId="1286161850">
    <w:abstractNumId w:val="22"/>
  </w:num>
  <w:num w:numId="4" w16cid:durableId="506558285">
    <w:abstractNumId w:val="13"/>
  </w:num>
  <w:num w:numId="5" w16cid:durableId="164252375">
    <w:abstractNumId w:val="2"/>
  </w:num>
  <w:num w:numId="6" w16cid:durableId="1592086466">
    <w:abstractNumId w:val="4"/>
  </w:num>
  <w:num w:numId="7" w16cid:durableId="250816214">
    <w:abstractNumId w:val="6"/>
  </w:num>
  <w:num w:numId="8" w16cid:durableId="389966047">
    <w:abstractNumId w:val="9"/>
  </w:num>
  <w:num w:numId="9" w16cid:durableId="1108085856">
    <w:abstractNumId w:val="12"/>
  </w:num>
  <w:num w:numId="10" w16cid:durableId="875503431">
    <w:abstractNumId w:val="10"/>
  </w:num>
  <w:num w:numId="11" w16cid:durableId="327557354">
    <w:abstractNumId w:val="0"/>
  </w:num>
  <w:num w:numId="12" w16cid:durableId="1547402936">
    <w:abstractNumId w:val="18"/>
  </w:num>
  <w:num w:numId="13" w16cid:durableId="628320316">
    <w:abstractNumId w:val="5"/>
  </w:num>
  <w:num w:numId="14" w16cid:durableId="1936136483">
    <w:abstractNumId w:val="10"/>
  </w:num>
  <w:num w:numId="15" w16cid:durableId="2050643808">
    <w:abstractNumId w:val="10"/>
  </w:num>
  <w:num w:numId="16" w16cid:durableId="1953247635">
    <w:abstractNumId w:val="10"/>
  </w:num>
  <w:num w:numId="17" w16cid:durableId="195696887">
    <w:abstractNumId w:val="10"/>
  </w:num>
  <w:num w:numId="18" w16cid:durableId="1514564297">
    <w:abstractNumId w:val="10"/>
  </w:num>
  <w:num w:numId="19" w16cid:durableId="1575967870">
    <w:abstractNumId w:val="10"/>
  </w:num>
  <w:num w:numId="20" w16cid:durableId="377516782">
    <w:abstractNumId w:val="10"/>
  </w:num>
  <w:num w:numId="21" w16cid:durableId="796724150">
    <w:abstractNumId w:val="15"/>
  </w:num>
  <w:num w:numId="22" w16cid:durableId="1801722636">
    <w:abstractNumId w:val="19"/>
  </w:num>
  <w:num w:numId="23" w16cid:durableId="1349520550">
    <w:abstractNumId w:val="3"/>
  </w:num>
  <w:num w:numId="24" w16cid:durableId="1105541496">
    <w:abstractNumId w:val="10"/>
  </w:num>
  <w:num w:numId="25" w16cid:durableId="2057199592">
    <w:abstractNumId w:val="10"/>
  </w:num>
  <w:num w:numId="26" w16cid:durableId="1193228183">
    <w:abstractNumId w:val="10"/>
  </w:num>
  <w:num w:numId="27" w16cid:durableId="605767947">
    <w:abstractNumId w:val="10"/>
  </w:num>
  <w:num w:numId="28" w16cid:durableId="992487309">
    <w:abstractNumId w:val="21"/>
  </w:num>
  <w:num w:numId="29" w16cid:durableId="581989118">
    <w:abstractNumId w:val="10"/>
  </w:num>
  <w:num w:numId="30" w16cid:durableId="379524460">
    <w:abstractNumId w:val="10"/>
  </w:num>
  <w:num w:numId="31" w16cid:durableId="411439904">
    <w:abstractNumId w:val="10"/>
  </w:num>
  <w:num w:numId="32" w16cid:durableId="19817968">
    <w:abstractNumId w:val="10"/>
  </w:num>
  <w:num w:numId="33" w16cid:durableId="1375040898">
    <w:abstractNumId w:val="10"/>
  </w:num>
  <w:num w:numId="34" w16cid:durableId="634526071">
    <w:abstractNumId w:val="10"/>
  </w:num>
  <w:num w:numId="35" w16cid:durableId="2043243025">
    <w:abstractNumId w:val="10"/>
  </w:num>
  <w:num w:numId="36" w16cid:durableId="1869101552">
    <w:abstractNumId w:val="23"/>
  </w:num>
  <w:num w:numId="37" w16cid:durableId="2051147757">
    <w:abstractNumId w:val="7"/>
  </w:num>
  <w:num w:numId="38" w16cid:durableId="1297880992">
    <w:abstractNumId w:val="1"/>
  </w:num>
  <w:num w:numId="39" w16cid:durableId="2123106790">
    <w:abstractNumId w:val="11"/>
  </w:num>
  <w:num w:numId="40" w16cid:durableId="738090673">
    <w:abstractNumId w:val="10"/>
  </w:num>
  <w:num w:numId="41" w16cid:durableId="1772241728">
    <w:abstractNumId w:val="8"/>
  </w:num>
  <w:num w:numId="42" w16cid:durableId="824709986">
    <w:abstractNumId w:val="17"/>
  </w:num>
  <w:num w:numId="43" w16cid:durableId="1567913034">
    <w:abstractNumId w:val="14"/>
  </w:num>
  <w:num w:numId="44" w16cid:durableId="310014930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514"/>
    <w:rsid w:val="0000277F"/>
    <w:rsid w:val="00026934"/>
    <w:rsid w:val="000337DD"/>
    <w:rsid w:val="0003786F"/>
    <w:rsid w:val="00044E62"/>
    <w:rsid w:val="000609E1"/>
    <w:rsid w:val="00084CB5"/>
    <w:rsid w:val="0009665A"/>
    <w:rsid w:val="00096BFD"/>
    <w:rsid w:val="000D6227"/>
    <w:rsid w:val="000F39EE"/>
    <w:rsid w:val="00110929"/>
    <w:rsid w:val="001250EC"/>
    <w:rsid w:val="001279A7"/>
    <w:rsid w:val="00163414"/>
    <w:rsid w:val="00166336"/>
    <w:rsid w:val="001772E3"/>
    <w:rsid w:val="00182735"/>
    <w:rsid w:val="0019161F"/>
    <w:rsid w:val="001A5993"/>
    <w:rsid w:val="0021216C"/>
    <w:rsid w:val="002158D8"/>
    <w:rsid w:val="00223CBD"/>
    <w:rsid w:val="00224329"/>
    <w:rsid w:val="00252771"/>
    <w:rsid w:val="00261B13"/>
    <w:rsid w:val="00283F4D"/>
    <w:rsid w:val="002928C8"/>
    <w:rsid w:val="002A3478"/>
    <w:rsid w:val="002A3535"/>
    <w:rsid w:val="002C533A"/>
    <w:rsid w:val="002F6EE8"/>
    <w:rsid w:val="00323286"/>
    <w:rsid w:val="00336990"/>
    <w:rsid w:val="00357C94"/>
    <w:rsid w:val="003E0487"/>
    <w:rsid w:val="00433932"/>
    <w:rsid w:val="00433B3A"/>
    <w:rsid w:val="00434B11"/>
    <w:rsid w:val="00445132"/>
    <w:rsid w:val="00463FF6"/>
    <w:rsid w:val="004A7CFE"/>
    <w:rsid w:val="004B2AE6"/>
    <w:rsid w:val="004C5295"/>
    <w:rsid w:val="004F0497"/>
    <w:rsid w:val="004F5CEC"/>
    <w:rsid w:val="00574AF7"/>
    <w:rsid w:val="00587C73"/>
    <w:rsid w:val="005A226D"/>
    <w:rsid w:val="005C51EB"/>
    <w:rsid w:val="005E47E8"/>
    <w:rsid w:val="00603126"/>
    <w:rsid w:val="00615A7B"/>
    <w:rsid w:val="00637A2D"/>
    <w:rsid w:val="00683BD8"/>
    <w:rsid w:val="00695342"/>
    <w:rsid w:val="00695FFE"/>
    <w:rsid w:val="006A1346"/>
    <w:rsid w:val="006A551F"/>
    <w:rsid w:val="006E3114"/>
    <w:rsid w:val="006F0845"/>
    <w:rsid w:val="007079E0"/>
    <w:rsid w:val="0072337A"/>
    <w:rsid w:val="00724CA7"/>
    <w:rsid w:val="00744A6B"/>
    <w:rsid w:val="00760A5C"/>
    <w:rsid w:val="00780636"/>
    <w:rsid w:val="007824E5"/>
    <w:rsid w:val="007F144A"/>
    <w:rsid w:val="00804D82"/>
    <w:rsid w:val="008166FB"/>
    <w:rsid w:val="00820263"/>
    <w:rsid w:val="00833393"/>
    <w:rsid w:val="00833A54"/>
    <w:rsid w:val="0083685F"/>
    <w:rsid w:val="00836915"/>
    <w:rsid w:val="008466AA"/>
    <w:rsid w:val="00854D26"/>
    <w:rsid w:val="008562C2"/>
    <w:rsid w:val="00875D71"/>
    <w:rsid w:val="0087635C"/>
    <w:rsid w:val="008B4EB7"/>
    <w:rsid w:val="008E468D"/>
    <w:rsid w:val="00935E3D"/>
    <w:rsid w:val="00967A90"/>
    <w:rsid w:val="00982032"/>
    <w:rsid w:val="009B3DA7"/>
    <w:rsid w:val="009C7514"/>
    <w:rsid w:val="00A12583"/>
    <w:rsid w:val="00A30ABC"/>
    <w:rsid w:val="00A31355"/>
    <w:rsid w:val="00A409C0"/>
    <w:rsid w:val="00A413FE"/>
    <w:rsid w:val="00A448B7"/>
    <w:rsid w:val="00A5013E"/>
    <w:rsid w:val="00A61DB3"/>
    <w:rsid w:val="00A831D1"/>
    <w:rsid w:val="00A84F75"/>
    <w:rsid w:val="00AB05B9"/>
    <w:rsid w:val="00AB4096"/>
    <w:rsid w:val="00AB56EF"/>
    <w:rsid w:val="00AF3BEB"/>
    <w:rsid w:val="00B13585"/>
    <w:rsid w:val="00B42D9A"/>
    <w:rsid w:val="00B529F8"/>
    <w:rsid w:val="00B53C4F"/>
    <w:rsid w:val="00B74B47"/>
    <w:rsid w:val="00B83238"/>
    <w:rsid w:val="00B83637"/>
    <w:rsid w:val="00B94F19"/>
    <w:rsid w:val="00BA2682"/>
    <w:rsid w:val="00BB1242"/>
    <w:rsid w:val="00BF6184"/>
    <w:rsid w:val="00C04102"/>
    <w:rsid w:val="00C2141E"/>
    <w:rsid w:val="00C36A85"/>
    <w:rsid w:val="00C8571B"/>
    <w:rsid w:val="00C85B2B"/>
    <w:rsid w:val="00CB425B"/>
    <w:rsid w:val="00CC4D46"/>
    <w:rsid w:val="00D1385E"/>
    <w:rsid w:val="00D5503B"/>
    <w:rsid w:val="00D642C3"/>
    <w:rsid w:val="00D65610"/>
    <w:rsid w:val="00D66986"/>
    <w:rsid w:val="00DC643F"/>
    <w:rsid w:val="00DE1256"/>
    <w:rsid w:val="00E03201"/>
    <w:rsid w:val="00E13A3E"/>
    <w:rsid w:val="00E23FA5"/>
    <w:rsid w:val="00E31D2F"/>
    <w:rsid w:val="00E32005"/>
    <w:rsid w:val="00E95081"/>
    <w:rsid w:val="00E96085"/>
    <w:rsid w:val="00EA0AD9"/>
    <w:rsid w:val="00EA2310"/>
    <w:rsid w:val="00EA72AF"/>
    <w:rsid w:val="00F056B1"/>
    <w:rsid w:val="00F460BB"/>
    <w:rsid w:val="00F4747E"/>
    <w:rsid w:val="00F94AA4"/>
    <w:rsid w:val="00FD0299"/>
    <w:rsid w:val="00FD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E35A1"/>
  <w15:chartTrackingRefBased/>
  <w15:docId w15:val="{1E550491-C492-4F25-8004-B025ECA4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51F"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51F"/>
    <w:pPr>
      <w:keepNext/>
      <w:keepLines/>
      <w:numPr>
        <w:numId w:val="1"/>
      </w:numPr>
      <w:spacing w:before="240" w:after="240" w:line="276" w:lineRule="auto"/>
      <w:jc w:val="center"/>
      <w:outlineLvl w:val="0"/>
    </w:pPr>
    <w:rPr>
      <w:rFonts w:eastAsiaTheme="majorEastAsia" w:cstheme="majorBidi"/>
      <w:b/>
      <w:color w:val="2E74B5" w:themeColor="accent1" w:themeShade="BF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342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5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27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2AF"/>
    <w:pPr>
      <w:keepNext/>
      <w:keepLines/>
      <w:spacing w:before="80" w:after="0" w:line="276" w:lineRule="auto"/>
      <w:outlineLvl w:val="4"/>
    </w:pPr>
    <w:rPr>
      <w:rFonts w:asciiTheme="minorHAnsi" w:eastAsiaTheme="majorEastAsia" w:hAnsiTheme="minorHAnsi" w:cstheme="majorBidi"/>
      <w:b/>
      <w:color w:val="B2500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1EB"/>
  </w:style>
  <w:style w:type="paragraph" w:styleId="Footer">
    <w:name w:val="footer"/>
    <w:basedOn w:val="Normal"/>
    <w:link w:val="Foot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1EB"/>
  </w:style>
  <w:style w:type="character" w:styleId="Hyperlink">
    <w:name w:val="Hyperlink"/>
    <w:basedOn w:val="DefaultParagraphFont"/>
    <w:uiPriority w:val="99"/>
    <w:unhideWhenUsed/>
    <w:rsid w:val="00B94F1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6A551F"/>
    <w:rPr>
      <w:rFonts w:ascii="Verdana" w:eastAsiaTheme="majorEastAsia" w:hAnsi="Verdana" w:cstheme="majorBidi"/>
      <w:b/>
      <w:color w:val="2E74B5" w:themeColor="accent1" w:themeShade="BF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95342"/>
    <w:rPr>
      <w:rFonts w:ascii="Verdana" w:eastAsiaTheme="majorEastAsia" w:hAnsi="Verdana" w:cstheme="majorBidi"/>
      <w:b/>
      <w:color w:val="2E74B5" w:themeColor="accent1" w:themeShade="BF"/>
      <w:sz w:val="24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EA0AD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F474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747E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474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747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94AA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34B11"/>
    <w:pPr>
      <w:tabs>
        <w:tab w:val="left" w:pos="660"/>
        <w:tab w:val="right" w:leader="dot" w:pos="1004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4AA4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F94A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D5503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03B"/>
    <w:rPr>
      <w:i/>
      <w:iCs/>
      <w:color w:val="404040" w:themeColor="text1" w:themeTint="BF"/>
    </w:rPr>
  </w:style>
  <w:style w:type="paragraph" w:customStyle="1" w:styleId="code">
    <w:name w:val="code"/>
    <w:basedOn w:val="Quote"/>
    <w:link w:val="codeChar"/>
    <w:qFormat/>
    <w:rsid w:val="00D5503B"/>
    <w:pPr>
      <w:jc w:val="left"/>
    </w:pPr>
    <w:rPr>
      <w:rFonts w:ascii="Consolas" w:hAnsi="Consolas"/>
      <w:i w:val="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B135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odeChar">
    <w:name w:val="code Char"/>
    <w:basedOn w:val="QuoteChar"/>
    <w:link w:val="code"/>
    <w:rsid w:val="00D5503B"/>
    <w:rPr>
      <w:rFonts w:ascii="Consolas" w:hAnsi="Consolas"/>
      <w:i w:val="0"/>
      <w:iCs/>
      <w:color w:val="404040" w:themeColor="text1" w:themeTint="BF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4B11"/>
    <w:pPr>
      <w:spacing w:after="100"/>
      <w:ind w:left="440"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434B11"/>
    <w:rPr>
      <w:rFonts w:ascii="Verdana" w:hAnsi="Verdana"/>
    </w:rPr>
  </w:style>
  <w:style w:type="paragraph" w:customStyle="1" w:styleId="Info2">
    <w:name w:val="Info 2"/>
    <w:basedOn w:val="Normal"/>
    <w:qFormat/>
    <w:rsid w:val="00434B11"/>
    <w:pPr>
      <w:spacing w:after="240" w:line="240" w:lineRule="auto"/>
    </w:pPr>
    <w:rPr>
      <w:rFonts w:ascii="Roboto Condensed Light" w:eastAsia="Times New Roman" w:hAnsi="Roboto Condensed Light" w:cstheme="minorHAnsi"/>
      <w:i/>
      <w:color w:val="44546A" w:themeColor="text2"/>
      <w:szCs w:val="24"/>
    </w:rPr>
  </w:style>
  <w:style w:type="table" w:styleId="GridTable1Light-Accent2">
    <w:name w:val="Grid Table 1 Light Accent 2"/>
    <w:basedOn w:val="TableNormal"/>
    <w:uiPriority w:val="46"/>
    <w:rsid w:val="00434B11"/>
    <w:pPr>
      <w:spacing w:after="0" w:line="240" w:lineRule="auto"/>
    </w:pPr>
    <w:rPr>
      <w:sz w:val="21"/>
      <w:szCs w:val="21"/>
      <w:lang w:val="en-US"/>
    </w:rPr>
    <w:tblPr>
      <w:tblStyleRowBandSize w:val="1"/>
      <w:tblStyleColBandSize w:val="1"/>
      <w:tblInd w:w="0" w:type="nil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B83637"/>
    <w:rPr>
      <w:color w:val="808080"/>
    </w:rPr>
  </w:style>
  <w:style w:type="table" w:styleId="GridTable1Light-Accent1">
    <w:name w:val="Grid Table 1 Light Accent 1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59"/>
    <w:rsid w:val="00833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00277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2AF"/>
    <w:rPr>
      <w:rFonts w:eastAsiaTheme="majorEastAsia" w:cstheme="majorBidi"/>
      <w:b/>
      <w:color w:val="B2500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2AF"/>
    <w:pPr>
      <w:spacing w:before="80"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2AF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EA7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A72AF"/>
    <w:rPr>
      <w:b/>
      <w:bCs/>
    </w:rPr>
  </w:style>
  <w:style w:type="paragraph" w:customStyle="1" w:styleId="Code0">
    <w:name w:val="Code"/>
    <w:basedOn w:val="Normal"/>
    <w:link w:val="CodeChar0"/>
    <w:qFormat/>
    <w:rsid w:val="00EA72AF"/>
    <w:pPr>
      <w:spacing w:before="80" w:after="120" w:line="276" w:lineRule="auto"/>
    </w:pPr>
    <w:rPr>
      <w:rFonts w:ascii="Consolas" w:hAnsi="Consolas"/>
      <w:b/>
      <w:noProof/>
      <w:lang w:val="en-US"/>
    </w:rPr>
  </w:style>
  <w:style w:type="character" w:customStyle="1" w:styleId="CodeChar0">
    <w:name w:val="Code Char"/>
    <w:basedOn w:val="DefaultParagraphFont"/>
    <w:link w:val="Code0"/>
    <w:rsid w:val="00EA72AF"/>
    <w:rPr>
      <w:rFonts w:ascii="Consolas" w:hAnsi="Consolas"/>
      <w:b/>
      <w:noProof/>
      <w:lang w:val="en-US"/>
    </w:rPr>
  </w:style>
  <w:style w:type="character" w:customStyle="1" w:styleId="tgc">
    <w:name w:val="_tgc"/>
    <w:basedOn w:val="DefaultParagraphFont"/>
    <w:rsid w:val="00EA72AF"/>
  </w:style>
  <w:style w:type="paragraph" w:customStyle="1" w:styleId="Index">
    <w:name w:val="Index"/>
    <w:basedOn w:val="Normal"/>
    <w:qFormat/>
    <w:rsid w:val="00EA72AF"/>
    <w:pPr>
      <w:suppressLineNumbers/>
      <w:spacing w:after="200" w:line="276" w:lineRule="auto"/>
    </w:pPr>
    <w:rPr>
      <w:rFonts w:asciiTheme="minorHAnsi" w:hAnsiTheme="minorHAnsi" w:cs="FreeSans"/>
      <w:lang w:val="en-US"/>
    </w:rPr>
  </w:style>
  <w:style w:type="character" w:customStyle="1" w:styleId="InternetLink">
    <w:name w:val="Internet Link"/>
    <w:basedOn w:val="DefaultParagraphFont"/>
    <w:uiPriority w:val="99"/>
    <w:unhideWhenUsed/>
    <w:rsid w:val="00EA72AF"/>
    <w:rPr>
      <w:color w:val="0563C1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EA72AF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A72A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A72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72AF"/>
    <w:rPr>
      <w:rFonts w:ascii="Courier New" w:eastAsia="Times New Roman" w:hAnsi="Courier New" w:cs="Courier New"/>
      <w:sz w:val="20"/>
      <w:szCs w:val="20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1250E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mchill\Downloads\Sirma%20-%20Letterhead%20-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B7519-6628-44D6-B85B-D52598F77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Sirma - Letterhead -1.dotx</Template>
  <TotalTime>2122</TotalTime>
  <Pages>3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Momchill Zarev</dc:creator>
  <cp:keywords/>
  <dc:description/>
  <cp:lastModifiedBy>Alen Paunov</cp:lastModifiedBy>
  <cp:revision>29</cp:revision>
  <cp:lastPrinted>2023-02-01T10:01:00Z</cp:lastPrinted>
  <dcterms:created xsi:type="dcterms:W3CDTF">2023-09-02T09:31:00Z</dcterms:created>
  <dcterms:modified xsi:type="dcterms:W3CDTF">2023-10-13T17:36:00Z</dcterms:modified>
  <cp:category/>
</cp:coreProperties>
</file>