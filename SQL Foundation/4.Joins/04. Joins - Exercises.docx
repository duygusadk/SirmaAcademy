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B0BD" w14:textId="24BF5080" w:rsidR="00434B11" w:rsidRPr="00415D46" w:rsidRDefault="001553D1" w:rsidP="006A3C5A">
      <w:pPr>
        <w:pStyle w:val="Title"/>
        <w:spacing w:before="240" w:after="240"/>
        <w:rPr>
          <w:rFonts w:ascii="TT Norms Pro" w:hAnsi="TT Norms Pro"/>
          <w:color w:val="2A2858"/>
          <w:sz w:val="72"/>
          <w:szCs w:val="72"/>
          <w:lang w:val="en-US"/>
        </w:rPr>
      </w:pPr>
      <w:r>
        <w:rPr>
          <w:rFonts w:ascii="TT Norms Pro" w:hAnsi="TT Norms Pro"/>
          <w:color w:val="2A2858"/>
          <w:sz w:val="72"/>
          <w:szCs w:val="72"/>
          <w:lang w:val="en"/>
        </w:rPr>
        <w:t>Joins</w:t>
      </w:r>
      <w:r w:rsidR="000F6D6F" w:rsidRPr="00415D46">
        <w:rPr>
          <w:rFonts w:ascii="TT Norms Pro" w:hAnsi="TT Norms Pro"/>
          <w:color w:val="2A2858"/>
          <w:sz w:val="72"/>
          <w:szCs w:val="72"/>
          <w:lang w:val="en"/>
        </w:rPr>
        <w:t xml:space="preserve"> -</w:t>
      </w:r>
      <w:r w:rsidR="00DC437F" w:rsidRPr="00415D46">
        <w:rPr>
          <w:rFonts w:ascii="TT Norms Pro" w:hAnsi="TT Norms Pro"/>
          <w:color w:val="2A2858"/>
          <w:sz w:val="72"/>
          <w:szCs w:val="72"/>
          <w:lang w:val="en"/>
        </w:rPr>
        <w:t xml:space="preserve"> </w:t>
      </w:r>
      <w:r w:rsidR="00434B11" w:rsidRPr="00415D46">
        <w:rPr>
          <w:rFonts w:ascii="TT Norms Pro" w:hAnsi="TT Norms Pro"/>
          <w:color w:val="2A2858"/>
          <w:sz w:val="72"/>
          <w:szCs w:val="72"/>
          <w:lang w:val="en"/>
        </w:rPr>
        <w:t>Exercises</w:t>
      </w:r>
    </w:p>
    <w:sdt>
      <w:sdtPr>
        <w:rPr>
          <w:rFonts w:ascii="TT Norms Pro" w:eastAsiaTheme="minorEastAsia" w:hAnsi="TT Norms Pro"/>
          <w:color w:val="2A2858"/>
          <w:sz w:val="21"/>
          <w:szCs w:val="21"/>
        </w:rPr>
        <w:id w:val="1477804928"/>
        <w:docPartObj>
          <w:docPartGallery w:val="Table of Contents"/>
          <w:docPartUnique/>
        </w:docPartObj>
      </w:sdtPr>
      <w:sdtEndPr>
        <w:rPr>
          <w:rFonts w:eastAsiaTheme="minorHAnsi"/>
          <w:sz w:val="22"/>
          <w:szCs w:val="22"/>
        </w:rPr>
      </w:sdtEndPr>
      <w:sdtContent>
        <w:p w14:paraId="4358869E" w14:textId="49FCD02F" w:rsidR="006A3C5A" w:rsidRDefault="00434B11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415D46">
            <w:rPr>
              <w:rFonts w:ascii="TT Norms Pro" w:hAnsi="TT Norms Pro"/>
              <w:color w:val="2A2858"/>
              <w:lang w:val="en"/>
            </w:rPr>
            <w:fldChar w:fldCharType="begin"/>
          </w:r>
          <w:r w:rsidRPr="00415D46">
            <w:rPr>
              <w:rFonts w:ascii="TT Norms Pro" w:hAnsi="TT Norms Pro"/>
              <w:color w:val="2A2858"/>
              <w:lang w:val="en"/>
            </w:rPr>
            <w:instrText xml:space="preserve"> TOC \o "1-3" \h \z \u </w:instrText>
          </w:r>
          <w:r w:rsidRPr="00415D46">
            <w:rPr>
              <w:rFonts w:ascii="TT Norms Pro" w:hAnsi="TT Norms Pro"/>
              <w:color w:val="2A2858"/>
              <w:lang w:val="en"/>
            </w:rPr>
            <w:fldChar w:fldCharType="separate"/>
          </w:r>
          <w:hyperlink w:anchor="_Toc187929448" w:history="1">
            <w:r w:rsidR="006A3C5A" w:rsidRPr="00AF2410">
              <w:rPr>
                <w:rStyle w:val="Hyperlink"/>
                <w:rFonts w:ascii="TT Norms Pro" w:hAnsi="TT Norms Pro"/>
                <w:noProof/>
                <w:lang w:val="en"/>
              </w:rPr>
              <w:t>1.</w:t>
            </w:r>
            <w:r w:rsidR="006A3C5A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6A3C5A" w:rsidRPr="00AF2410">
              <w:rPr>
                <w:rStyle w:val="Hyperlink"/>
                <w:rFonts w:ascii="TT Norms Pro" w:hAnsi="TT Norms Pro"/>
                <w:noProof/>
                <w:lang w:val="en"/>
              </w:rPr>
              <w:t>Orders with Customer Names and Countries</w:t>
            </w:r>
            <w:r w:rsidR="006A3C5A">
              <w:rPr>
                <w:noProof/>
                <w:webHidden/>
              </w:rPr>
              <w:tab/>
            </w:r>
            <w:r w:rsidR="006A3C5A">
              <w:rPr>
                <w:noProof/>
                <w:webHidden/>
              </w:rPr>
              <w:fldChar w:fldCharType="begin"/>
            </w:r>
            <w:r w:rsidR="006A3C5A">
              <w:rPr>
                <w:noProof/>
                <w:webHidden/>
              </w:rPr>
              <w:instrText xml:space="preserve"> PAGEREF _Toc187929448 \h </w:instrText>
            </w:r>
            <w:r w:rsidR="006A3C5A">
              <w:rPr>
                <w:noProof/>
                <w:webHidden/>
              </w:rPr>
            </w:r>
            <w:r w:rsidR="006A3C5A">
              <w:rPr>
                <w:noProof/>
                <w:webHidden/>
              </w:rPr>
              <w:fldChar w:fldCharType="separate"/>
            </w:r>
            <w:r w:rsidR="006A3C5A">
              <w:rPr>
                <w:noProof/>
                <w:webHidden/>
              </w:rPr>
              <w:t>1</w:t>
            </w:r>
            <w:r w:rsidR="006A3C5A">
              <w:rPr>
                <w:noProof/>
                <w:webHidden/>
              </w:rPr>
              <w:fldChar w:fldCharType="end"/>
            </w:r>
          </w:hyperlink>
        </w:p>
        <w:p w14:paraId="363132FE" w14:textId="50B8D90B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49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Order Details with Product Names and Prices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DFAB7" w14:textId="5806EE61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50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Orders with Shipper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7FA0D" w14:textId="5456E95B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51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Products by Category with Prices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087B6" w14:textId="1CE555CE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52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Supplier and Product List with Quantities Available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3136D" w14:textId="5E665ED8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53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Orders with Total Quantity and Total Price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D3348" w14:textId="0476700E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54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Products Ordered by Customer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54692" w14:textId="25AEB882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55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Shipped Orders with Shipper and Employee 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11AB8" w14:textId="1D72E25C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56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9.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Orders by Category with Total Quantities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AC9DB" w14:textId="736B82E2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57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10.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Customers Who Ordered Specific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E9532" w14:textId="6B53E738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58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11.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Suppliers for Products in Each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E99AB" w14:textId="2995B45F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59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12.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Orders Grouped by Employee with Total 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A34B9" w14:textId="71A0C07E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60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13.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List of Products That Have Never Been 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583F0" w14:textId="56B37F1A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61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14.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List All Orders Shipped by a Specific Shipper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342CA" w14:textId="4410C983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62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15.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Find Customers Who Have Placed Orders in a Specific Month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6067E" w14:textId="150C6A25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63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16.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Products with Prices Higher Than the Average Price per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3D1B5" w14:textId="6D872339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64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17.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Orders Containing Products from Multiple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106F7" w14:textId="0093B178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65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18.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Customers and Employees Linked by 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4EF05" w14:textId="0F0E9902" w:rsidR="006A3C5A" w:rsidRDefault="006A3C5A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87929466" w:history="1"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19.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F2410">
              <w:rPr>
                <w:rStyle w:val="Hyperlink"/>
                <w:rFonts w:ascii="TT Norms Pro" w:hAnsi="TT Norms Pro"/>
                <w:noProof/>
                <w:lang w:val="en"/>
              </w:rPr>
              <w:t>Suppliers That Provide Products Ordered by a Specific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_Toc187929466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9085F" w14:textId="3D7282FC" w:rsidR="007F144A" w:rsidRPr="00415D46" w:rsidRDefault="00434B11" w:rsidP="006A3C5A">
          <w:pPr>
            <w:spacing w:before="240" w:after="240"/>
            <w:rPr>
              <w:rFonts w:ascii="TT Norms Pro" w:hAnsi="TT Norms Pro"/>
              <w:color w:val="2A2858"/>
            </w:rPr>
          </w:pPr>
          <w:r w:rsidRPr="00415D46">
            <w:rPr>
              <w:rFonts w:ascii="TT Norms Pro" w:hAnsi="TT Norms Pro"/>
              <w:b/>
              <w:bCs/>
              <w:noProof/>
              <w:color w:val="2A2858"/>
            </w:rPr>
            <w:fldChar w:fldCharType="end"/>
          </w:r>
        </w:p>
      </w:sdtContent>
    </w:sdt>
    <w:p w14:paraId="38B87AA6" w14:textId="04D4058B" w:rsidR="009D0DFD" w:rsidRPr="00415D46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0" w:name="_Toc187929448"/>
      <w:r w:rsidRPr="004205CD">
        <w:rPr>
          <w:rFonts w:ascii="TT Norms Pro" w:hAnsi="TT Norms Pro"/>
          <w:color w:val="2A2858"/>
          <w:lang w:val="en"/>
        </w:rPr>
        <w:t>Orders with Customer Names and Countries</w:t>
      </w:r>
      <w:bookmarkEnd w:id="0"/>
    </w:p>
    <w:p w14:paraId="2816C821" w14:textId="6D919836" w:rsidR="004205CD" w:rsidRDefault="004205CD" w:rsidP="006A3C5A">
      <w:pPr>
        <w:spacing w:before="240" w:after="240"/>
        <w:rPr>
          <w:rFonts w:ascii="TT Norms Pro" w:hAnsi="TT Norms Pro"/>
          <w:color w:val="2A2858"/>
          <w:lang w:val="en"/>
        </w:rPr>
      </w:pPr>
      <w:r w:rsidRPr="004205CD">
        <w:rPr>
          <w:rFonts w:ascii="TT Norms Pro" w:hAnsi="TT Norms Pro"/>
          <w:color w:val="2A2858"/>
          <w:lang w:val="en"/>
        </w:rPr>
        <w:t xml:space="preserve">Write a query to display the </w:t>
      </w:r>
      <w:proofErr w:type="spellStart"/>
      <w:r w:rsidRPr="004205CD">
        <w:rPr>
          <w:rFonts w:ascii="TT Norms Pro" w:hAnsi="TT Norms Pro"/>
          <w:color w:val="2A2858"/>
          <w:lang w:val="en"/>
        </w:rPr>
        <w:t>OrderID</w:t>
      </w:r>
      <w:proofErr w:type="spellEnd"/>
      <w:r w:rsidRPr="004205CD">
        <w:rPr>
          <w:rFonts w:ascii="TT Norms Pro" w:hAnsi="TT Norms Pro"/>
          <w:color w:val="2A2858"/>
          <w:lang w:val="en"/>
        </w:rPr>
        <w:t xml:space="preserve">, </w:t>
      </w:r>
      <w:proofErr w:type="spellStart"/>
      <w:r w:rsidRPr="004205CD">
        <w:rPr>
          <w:rFonts w:ascii="TT Norms Pro" w:hAnsi="TT Norms Pro"/>
          <w:color w:val="2A2858"/>
          <w:lang w:val="en"/>
        </w:rPr>
        <w:t>OrderDate</w:t>
      </w:r>
      <w:proofErr w:type="spellEnd"/>
      <w:r w:rsidRPr="004205CD">
        <w:rPr>
          <w:rFonts w:ascii="TT Norms Pro" w:hAnsi="TT Norms Pro"/>
          <w:color w:val="2A2858"/>
          <w:lang w:val="en"/>
        </w:rPr>
        <w:t xml:space="preserve">, </w:t>
      </w:r>
      <w:proofErr w:type="spellStart"/>
      <w:r w:rsidRPr="004205CD">
        <w:rPr>
          <w:rFonts w:ascii="TT Norms Pro" w:hAnsi="TT Norms Pro"/>
          <w:color w:val="2A2858"/>
          <w:lang w:val="en"/>
        </w:rPr>
        <w:t>CustomerName</w:t>
      </w:r>
      <w:proofErr w:type="spellEnd"/>
      <w:r w:rsidRPr="004205CD">
        <w:rPr>
          <w:rFonts w:ascii="TT Norms Pro" w:hAnsi="TT Norms Pro"/>
          <w:color w:val="2A2858"/>
          <w:lang w:val="en"/>
        </w:rPr>
        <w:t xml:space="preserve">, and Country for all orders. Use the Orders and Customers tables to </w:t>
      </w:r>
      <w:r w:rsidR="006A3C5A" w:rsidRPr="004205CD">
        <w:rPr>
          <w:rFonts w:ascii="TT Norms Pro" w:hAnsi="TT Norms Pro"/>
          <w:color w:val="2A2858"/>
          <w:lang w:val="en"/>
        </w:rPr>
        <w:t>get</w:t>
      </w:r>
      <w:r w:rsidRPr="004205CD">
        <w:rPr>
          <w:rFonts w:ascii="TT Norms Pro" w:hAnsi="TT Norms Pro"/>
          <w:color w:val="2A2858"/>
          <w:lang w:val="en"/>
        </w:rPr>
        <w:t xml:space="preserve"> the required information.</w:t>
      </w:r>
    </w:p>
    <w:p w14:paraId="1B6A9577" w14:textId="48793E5C" w:rsidR="009D0DFD" w:rsidRPr="009D0DFD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1" w:name="_Toc187929449"/>
      <w:r w:rsidRPr="004205CD">
        <w:rPr>
          <w:rFonts w:ascii="TT Norms Pro" w:hAnsi="TT Norms Pro"/>
          <w:color w:val="2A2858"/>
          <w:lang w:val="en"/>
        </w:rPr>
        <w:t>Order Details with Product Names and Prices</w:t>
      </w:r>
      <w:bookmarkEnd w:id="1"/>
    </w:p>
    <w:p w14:paraId="0F44BA6F" w14:textId="12BC609A" w:rsidR="009D0DFD" w:rsidRPr="009D0DFD" w:rsidRDefault="004205CD" w:rsidP="006A3C5A">
      <w:pPr>
        <w:spacing w:before="240" w:after="240"/>
        <w:rPr>
          <w:rFonts w:ascii="TT Norms Pro" w:hAnsi="TT Norms Pro"/>
          <w:color w:val="2A2858"/>
          <w:lang w:val="en-US"/>
        </w:rPr>
      </w:pPr>
      <w:r w:rsidRPr="004205CD">
        <w:rPr>
          <w:rFonts w:ascii="TT Norms Pro" w:hAnsi="TT Norms Pro"/>
          <w:color w:val="2A2858"/>
          <w:lang w:val="en-US"/>
        </w:rPr>
        <w:t xml:space="preserve">Write a query to display the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OrderID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, ProductName, Price, and Quantity for all products ordered. Use the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OrderDetails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 and Products tables.</w:t>
      </w:r>
    </w:p>
    <w:p w14:paraId="5AB0F85C" w14:textId="0F77D786" w:rsidR="009D0DFD" w:rsidRPr="009D0DFD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2" w:name="_Toc187929450"/>
      <w:r w:rsidRPr="004205CD">
        <w:rPr>
          <w:rFonts w:ascii="TT Norms Pro" w:hAnsi="TT Norms Pro"/>
          <w:color w:val="2A2858"/>
          <w:lang w:val="en"/>
        </w:rPr>
        <w:t>Orders with Shipper Information</w:t>
      </w:r>
      <w:bookmarkEnd w:id="2"/>
    </w:p>
    <w:p w14:paraId="57FADC1D" w14:textId="39348C63" w:rsidR="009D0DFD" w:rsidRPr="009D0DFD" w:rsidRDefault="004205CD" w:rsidP="006A3C5A">
      <w:pPr>
        <w:spacing w:before="240" w:after="240"/>
        <w:rPr>
          <w:rFonts w:ascii="TT Norms Pro" w:hAnsi="TT Norms Pro"/>
          <w:color w:val="2A2858"/>
          <w:lang w:val="en-US"/>
        </w:rPr>
      </w:pPr>
      <w:r w:rsidRPr="004205CD">
        <w:rPr>
          <w:rFonts w:ascii="TT Norms Pro" w:hAnsi="TT Norms Pro"/>
          <w:color w:val="2A2858"/>
          <w:lang w:val="en-US"/>
        </w:rPr>
        <w:t xml:space="preserve">Write a query to display the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OrderID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,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OrderDate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, and </w:t>
      </w:r>
      <w:proofErr w:type="spellStart"/>
      <w:r w:rsidRPr="004205CD">
        <w:rPr>
          <w:rFonts w:ascii="TT Norms Pro" w:hAnsi="TT Norms Pro"/>
          <w:color w:val="2A2858"/>
          <w:lang w:val="en-US"/>
        </w:rPr>
        <w:t>ShipperName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 for each order. Use the Orders and Shippers tables to connect the data.</w:t>
      </w:r>
    </w:p>
    <w:p w14:paraId="4DDB1D66" w14:textId="30B49A30" w:rsidR="009D0DFD" w:rsidRPr="009D0DFD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3" w:name="_Toc187929451"/>
      <w:r w:rsidRPr="004205CD">
        <w:rPr>
          <w:rFonts w:ascii="TT Norms Pro" w:hAnsi="TT Norms Pro"/>
          <w:color w:val="2A2858"/>
          <w:lang w:val="en"/>
        </w:rPr>
        <w:lastRenderedPageBreak/>
        <w:t>Products by Category with Prices</w:t>
      </w:r>
      <w:bookmarkEnd w:id="3"/>
    </w:p>
    <w:p w14:paraId="56B93DB0" w14:textId="3BC2BD88" w:rsidR="009D0DFD" w:rsidRPr="009D0DFD" w:rsidRDefault="004205CD" w:rsidP="006A3C5A">
      <w:pPr>
        <w:spacing w:before="240" w:after="240"/>
        <w:rPr>
          <w:rFonts w:ascii="TT Norms Pro" w:hAnsi="TT Norms Pro"/>
          <w:color w:val="2A2858"/>
          <w:lang w:val="en-US"/>
        </w:rPr>
      </w:pPr>
      <w:r w:rsidRPr="004205CD">
        <w:rPr>
          <w:rFonts w:ascii="TT Norms Pro" w:hAnsi="TT Norms Pro"/>
          <w:color w:val="2A2858"/>
          <w:lang w:val="en-US"/>
        </w:rPr>
        <w:t xml:space="preserve">Write a query to list all ProductName, </w:t>
      </w:r>
      <w:proofErr w:type="spellStart"/>
      <w:r w:rsidRPr="004205CD">
        <w:rPr>
          <w:rFonts w:ascii="TT Norms Pro" w:hAnsi="TT Norms Pro"/>
          <w:color w:val="2A2858"/>
          <w:lang w:val="en-US"/>
        </w:rPr>
        <w:t>CategoryName</w:t>
      </w:r>
      <w:proofErr w:type="spellEnd"/>
      <w:r w:rsidRPr="004205CD">
        <w:rPr>
          <w:rFonts w:ascii="TT Norms Pro" w:hAnsi="TT Norms Pro"/>
          <w:color w:val="2A2858"/>
          <w:lang w:val="en-US"/>
        </w:rPr>
        <w:t>, and Price. Use the Products and Categories tables to fetch the category information for each product.</w:t>
      </w:r>
    </w:p>
    <w:p w14:paraId="1B806327" w14:textId="3A3F0675" w:rsidR="009D0DFD" w:rsidRPr="009D0DFD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4" w:name="_Toc187929452"/>
      <w:r w:rsidRPr="004205CD">
        <w:rPr>
          <w:rFonts w:ascii="TT Norms Pro" w:hAnsi="TT Norms Pro"/>
          <w:color w:val="2A2858"/>
          <w:lang w:val="en"/>
        </w:rPr>
        <w:t>Supplier and Product List with Quantities Available</w:t>
      </w:r>
      <w:bookmarkEnd w:id="4"/>
    </w:p>
    <w:p w14:paraId="66B26836" w14:textId="0589433C" w:rsidR="009D0DFD" w:rsidRPr="006A3C5A" w:rsidRDefault="004205CD" w:rsidP="006A3C5A">
      <w:pPr>
        <w:spacing w:before="240" w:after="240"/>
        <w:rPr>
          <w:rFonts w:ascii="TT Norms Pro" w:hAnsi="TT Norms Pro"/>
          <w:color w:val="2A2858"/>
        </w:rPr>
      </w:pPr>
      <w:r w:rsidRPr="004205CD">
        <w:rPr>
          <w:rFonts w:ascii="TT Norms Pro" w:hAnsi="TT Norms Pro"/>
          <w:color w:val="2A2858"/>
          <w:lang w:val="en-US"/>
        </w:rPr>
        <w:t xml:space="preserve">Write a query to list the </w:t>
      </w:r>
      <w:proofErr w:type="spellStart"/>
      <w:r w:rsidRPr="004205CD">
        <w:rPr>
          <w:rFonts w:ascii="TT Norms Pro" w:hAnsi="TT Norms Pro"/>
          <w:color w:val="2A2858"/>
          <w:lang w:val="en-US"/>
        </w:rPr>
        <w:t>SupplierName</w:t>
      </w:r>
      <w:proofErr w:type="spellEnd"/>
      <w:r w:rsidRPr="004205CD">
        <w:rPr>
          <w:rFonts w:ascii="TT Norms Pro" w:hAnsi="TT Norms Pro"/>
          <w:color w:val="2A2858"/>
          <w:lang w:val="en-US"/>
        </w:rPr>
        <w:t>, ProductName, and Price of products available. Use the Suppliers and Products tables.</w:t>
      </w:r>
    </w:p>
    <w:p w14:paraId="6554CB70" w14:textId="636FFCCB" w:rsidR="009D0DFD" w:rsidRPr="009D0DFD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5" w:name="_Toc187929453"/>
      <w:r w:rsidRPr="004205CD">
        <w:rPr>
          <w:rFonts w:ascii="TT Norms Pro" w:hAnsi="TT Norms Pro"/>
          <w:color w:val="2A2858"/>
          <w:lang w:val="en"/>
        </w:rPr>
        <w:t>Orders with Total Quantity and Total Price</w:t>
      </w:r>
      <w:bookmarkEnd w:id="5"/>
    </w:p>
    <w:p w14:paraId="0907BE52" w14:textId="6661A8A7" w:rsidR="009D0DFD" w:rsidRPr="009D0DFD" w:rsidRDefault="004205CD" w:rsidP="006A3C5A">
      <w:pPr>
        <w:spacing w:before="240" w:after="240"/>
        <w:rPr>
          <w:rFonts w:ascii="TT Norms Pro" w:hAnsi="TT Norms Pro"/>
          <w:color w:val="2A2858"/>
          <w:lang w:val="en-US"/>
        </w:rPr>
      </w:pPr>
      <w:r w:rsidRPr="004205CD">
        <w:rPr>
          <w:rFonts w:ascii="TT Norms Pro" w:hAnsi="TT Norms Pro"/>
          <w:color w:val="2A2858"/>
          <w:lang w:val="en-US"/>
        </w:rPr>
        <w:t xml:space="preserve">Write a query to display the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OrderID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, </w:t>
      </w:r>
      <w:proofErr w:type="spellStart"/>
      <w:r w:rsidRPr="004205CD">
        <w:rPr>
          <w:rFonts w:ascii="TT Norms Pro" w:hAnsi="TT Norms Pro"/>
          <w:color w:val="2A2858"/>
          <w:lang w:val="en-US"/>
        </w:rPr>
        <w:t>CustomerName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, total Quantity, and the total price of all products in the order. Use the Orders,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OrderDetails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, and Customers tables. Group by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OrderID</w:t>
      </w:r>
      <w:proofErr w:type="spellEnd"/>
      <w:r w:rsidRPr="004205CD">
        <w:rPr>
          <w:rFonts w:ascii="TT Norms Pro" w:hAnsi="TT Norms Pro"/>
          <w:color w:val="2A2858"/>
          <w:lang w:val="en-US"/>
        </w:rPr>
        <w:t>.</w:t>
      </w:r>
    </w:p>
    <w:p w14:paraId="091CF807" w14:textId="0DABD8E1" w:rsidR="009D0DFD" w:rsidRPr="009D0DFD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6" w:name="_Toc187929454"/>
      <w:r w:rsidRPr="004205CD">
        <w:rPr>
          <w:rFonts w:ascii="TT Norms Pro" w:hAnsi="TT Norms Pro"/>
          <w:color w:val="2A2858"/>
          <w:lang w:val="en"/>
        </w:rPr>
        <w:t>Products Ordered by Customer Names</w:t>
      </w:r>
      <w:bookmarkEnd w:id="6"/>
    </w:p>
    <w:p w14:paraId="459623DD" w14:textId="7EC88DE4" w:rsidR="009D0DFD" w:rsidRPr="009D0DFD" w:rsidRDefault="004205CD" w:rsidP="006A3C5A">
      <w:pPr>
        <w:spacing w:before="240" w:after="240"/>
        <w:rPr>
          <w:rFonts w:ascii="TT Norms Pro" w:hAnsi="TT Norms Pro"/>
          <w:color w:val="2A2858"/>
          <w:lang w:val="en-US"/>
        </w:rPr>
      </w:pPr>
      <w:r w:rsidRPr="004205CD">
        <w:rPr>
          <w:rFonts w:ascii="TT Norms Pro" w:hAnsi="TT Norms Pro"/>
          <w:color w:val="2A2858"/>
          <w:lang w:val="en-US"/>
        </w:rPr>
        <w:t xml:space="preserve">Write a query to display the </w:t>
      </w:r>
      <w:proofErr w:type="spellStart"/>
      <w:r w:rsidRPr="004205CD">
        <w:rPr>
          <w:rFonts w:ascii="TT Norms Pro" w:hAnsi="TT Norms Pro"/>
          <w:color w:val="2A2858"/>
          <w:lang w:val="en-US"/>
        </w:rPr>
        <w:t>CustomerName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, ProductName, and Quantity for all orders. Use the Orders,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OrderDetails</w:t>
      </w:r>
      <w:proofErr w:type="spellEnd"/>
      <w:r w:rsidRPr="004205CD">
        <w:rPr>
          <w:rFonts w:ascii="TT Norms Pro" w:hAnsi="TT Norms Pro"/>
          <w:color w:val="2A2858"/>
          <w:lang w:val="en-US"/>
        </w:rPr>
        <w:t>, Customers, and Products tables.</w:t>
      </w:r>
    </w:p>
    <w:p w14:paraId="2BEAB6FE" w14:textId="59C91DAD" w:rsidR="009D0DFD" w:rsidRPr="009D0DFD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7" w:name="_Toc187929455"/>
      <w:r w:rsidRPr="004205CD">
        <w:rPr>
          <w:rFonts w:ascii="TT Norms Pro" w:hAnsi="TT Norms Pro"/>
          <w:color w:val="2A2858"/>
          <w:lang w:val="en"/>
        </w:rPr>
        <w:t>Shipped Orders with Shipper and Employee Name</w:t>
      </w:r>
      <w:r w:rsidR="009D0DFD" w:rsidRPr="009D0DFD">
        <w:rPr>
          <w:rFonts w:ascii="TT Norms Pro" w:hAnsi="TT Norms Pro"/>
          <w:color w:val="2A2858"/>
          <w:lang w:val="en"/>
        </w:rPr>
        <w:t>s</w:t>
      </w:r>
      <w:bookmarkEnd w:id="7"/>
    </w:p>
    <w:p w14:paraId="37ED06CF" w14:textId="1946DE4B" w:rsidR="009D0DFD" w:rsidRPr="009D0DFD" w:rsidRDefault="004205CD" w:rsidP="006A3C5A">
      <w:pPr>
        <w:spacing w:before="240" w:after="240"/>
        <w:rPr>
          <w:rFonts w:ascii="TT Norms Pro" w:hAnsi="TT Norms Pro"/>
          <w:color w:val="2A2858"/>
          <w:lang w:val="en-US"/>
        </w:rPr>
      </w:pPr>
      <w:r w:rsidRPr="004205CD">
        <w:rPr>
          <w:rFonts w:ascii="TT Norms Pro" w:hAnsi="TT Norms Pro"/>
          <w:color w:val="2A2858"/>
          <w:lang w:val="en-US"/>
        </w:rPr>
        <w:t xml:space="preserve">Write a query to display the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OrderID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,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OrderDate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, </w:t>
      </w:r>
      <w:proofErr w:type="spellStart"/>
      <w:r w:rsidRPr="004205CD">
        <w:rPr>
          <w:rFonts w:ascii="TT Norms Pro" w:hAnsi="TT Norms Pro"/>
          <w:color w:val="2A2858"/>
          <w:lang w:val="en-US"/>
        </w:rPr>
        <w:t>ShipperName</w:t>
      </w:r>
      <w:proofErr w:type="spellEnd"/>
      <w:r w:rsidRPr="004205CD">
        <w:rPr>
          <w:rFonts w:ascii="TT Norms Pro" w:hAnsi="TT Norms Pro"/>
          <w:color w:val="2A2858"/>
          <w:lang w:val="en-US"/>
        </w:rPr>
        <w:t>, and the employee's FirstName and LastName who processed the shipping. Use the Orders, Shippers, and Employees tables.</w:t>
      </w:r>
    </w:p>
    <w:p w14:paraId="5207DD3B" w14:textId="69C05A44" w:rsidR="009D0DFD" w:rsidRPr="004205CD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8" w:name="_Toc187929456"/>
      <w:r w:rsidRPr="004205CD">
        <w:rPr>
          <w:rFonts w:ascii="TT Norms Pro" w:hAnsi="TT Norms Pro"/>
          <w:color w:val="2A2858"/>
          <w:lang w:val="en"/>
        </w:rPr>
        <w:t>Orders by Category with Total Quantities</w:t>
      </w:r>
      <w:bookmarkEnd w:id="8"/>
    </w:p>
    <w:p w14:paraId="67F80115" w14:textId="60A952C2" w:rsidR="009D0DFD" w:rsidRPr="009D0DFD" w:rsidRDefault="004205CD" w:rsidP="006A3C5A">
      <w:pPr>
        <w:spacing w:before="240" w:after="240"/>
        <w:rPr>
          <w:rFonts w:ascii="TT Norms Pro" w:hAnsi="TT Norms Pro"/>
          <w:color w:val="2A2858"/>
          <w:lang w:val="en-US"/>
        </w:rPr>
      </w:pPr>
      <w:r w:rsidRPr="004205CD">
        <w:rPr>
          <w:rFonts w:ascii="TT Norms Pro" w:hAnsi="TT Norms Pro"/>
          <w:color w:val="2A2858"/>
          <w:lang w:val="en-US"/>
        </w:rPr>
        <w:t xml:space="preserve">Write a query to display the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OrderID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, </w:t>
      </w:r>
      <w:proofErr w:type="spellStart"/>
      <w:r w:rsidRPr="004205CD">
        <w:rPr>
          <w:rFonts w:ascii="TT Norms Pro" w:hAnsi="TT Norms Pro"/>
          <w:color w:val="2A2858"/>
          <w:lang w:val="en-US"/>
        </w:rPr>
        <w:t>CategoryName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, and total Quantity of products ordered in each category. Use the Orders,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OrderDetails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, Products, and Categories tables. Group by </w:t>
      </w:r>
      <w:proofErr w:type="spellStart"/>
      <w:r w:rsidRPr="004205CD">
        <w:rPr>
          <w:rFonts w:ascii="TT Norms Pro" w:hAnsi="TT Norms Pro"/>
          <w:color w:val="2A2858"/>
          <w:lang w:val="en-US"/>
        </w:rPr>
        <w:t>CategoryName</w:t>
      </w:r>
      <w:proofErr w:type="spellEnd"/>
      <w:r w:rsidRPr="004205CD">
        <w:rPr>
          <w:rFonts w:ascii="TT Norms Pro" w:hAnsi="TT Norms Pro"/>
          <w:color w:val="2A2858"/>
          <w:lang w:val="en-US"/>
        </w:rPr>
        <w:t>.</w:t>
      </w:r>
    </w:p>
    <w:p w14:paraId="304E7F76" w14:textId="383296B4" w:rsidR="009D0DFD" w:rsidRPr="009D0DFD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9" w:name="_Toc187929457"/>
      <w:r w:rsidRPr="004205CD">
        <w:rPr>
          <w:rFonts w:ascii="TT Norms Pro" w:hAnsi="TT Norms Pro"/>
          <w:color w:val="2A2858"/>
          <w:lang w:val="en"/>
        </w:rPr>
        <w:t>Customers Who Ordered Specific Product</w:t>
      </w:r>
      <w:r w:rsidR="009D0DFD" w:rsidRPr="009D0DFD">
        <w:rPr>
          <w:rFonts w:ascii="TT Norms Pro" w:hAnsi="TT Norms Pro"/>
          <w:color w:val="2A2858"/>
          <w:lang w:val="en"/>
        </w:rPr>
        <w:t>s</w:t>
      </w:r>
      <w:bookmarkEnd w:id="9"/>
    </w:p>
    <w:p w14:paraId="4E7C9CDF" w14:textId="155C2893" w:rsidR="009D0DFD" w:rsidRPr="009D0DFD" w:rsidRDefault="004205CD" w:rsidP="006A3C5A">
      <w:pPr>
        <w:spacing w:before="240" w:after="240"/>
        <w:rPr>
          <w:rFonts w:ascii="TT Norms Pro" w:hAnsi="TT Norms Pro"/>
          <w:color w:val="2A2858"/>
          <w:lang w:val="en-US"/>
        </w:rPr>
      </w:pPr>
      <w:r w:rsidRPr="004205CD">
        <w:rPr>
          <w:rFonts w:ascii="TT Norms Pro" w:hAnsi="TT Norms Pro"/>
          <w:color w:val="2A2858"/>
          <w:lang w:val="en-US"/>
        </w:rPr>
        <w:t xml:space="preserve">Write a query to find all </w:t>
      </w:r>
      <w:proofErr w:type="spellStart"/>
      <w:r w:rsidRPr="004205CD">
        <w:rPr>
          <w:rFonts w:ascii="TT Norms Pro" w:hAnsi="TT Norms Pro"/>
          <w:color w:val="2A2858"/>
          <w:lang w:val="en-US"/>
        </w:rPr>
        <w:t>CustomerName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 and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OrderID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 entries for a specific ProductName. Use the Orders,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OrderDetails</w:t>
      </w:r>
      <w:proofErr w:type="spellEnd"/>
      <w:r w:rsidRPr="004205CD">
        <w:rPr>
          <w:rFonts w:ascii="TT Norms Pro" w:hAnsi="TT Norms Pro"/>
          <w:color w:val="2A2858"/>
          <w:lang w:val="en-US"/>
        </w:rPr>
        <w:t>, Products, and Customers tables.</w:t>
      </w:r>
    </w:p>
    <w:p w14:paraId="347052DB" w14:textId="4B021024" w:rsidR="00727310" w:rsidRPr="00415D46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10" w:name="_Toc187929458"/>
      <w:r w:rsidRPr="004205CD">
        <w:rPr>
          <w:rFonts w:ascii="TT Norms Pro" w:hAnsi="TT Norms Pro"/>
          <w:color w:val="2A2858"/>
          <w:lang w:val="en"/>
        </w:rPr>
        <w:t>Suppliers for Products in Each Category</w:t>
      </w:r>
      <w:bookmarkEnd w:id="10"/>
    </w:p>
    <w:p w14:paraId="7DD55872" w14:textId="77777777" w:rsidR="004205CD" w:rsidRDefault="004205CD" w:rsidP="006A3C5A">
      <w:pPr>
        <w:spacing w:before="240" w:after="240"/>
        <w:rPr>
          <w:rFonts w:ascii="TT Norms Pro" w:hAnsi="TT Norms Pro"/>
          <w:color w:val="2A2858"/>
          <w:lang w:val="en-US"/>
        </w:rPr>
      </w:pPr>
      <w:r w:rsidRPr="004205CD">
        <w:rPr>
          <w:rFonts w:ascii="TT Norms Pro" w:hAnsi="TT Norms Pro"/>
          <w:color w:val="2A2858"/>
        </w:rPr>
        <w:t>Write a query to display the CategoryName, SupplierName, and ProductName. Use the Categories, Suppliers, and Products tables.</w:t>
      </w:r>
    </w:p>
    <w:p w14:paraId="05AA26E4" w14:textId="77777777" w:rsidR="004205CD" w:rsidRPr="004205CD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11" w:name="_Toc187929459"/>
      <w:r w:rsidRPr="004205CD">
        <w:rPr>
          <w:rFonts w:ascii="TT Norms Pro" w:hAnsi="TT Norms Pro"/>
          <w:color w:val="2A2858"/>
          <w:lang w:val="en"/>
        </w:rPr>
        <w:t>Orders Grouped by Employee with Total Sales</w:t>
      </w:r>
      <w:bookmarkEnd w:id="11"/>
    </w:p>
    <w:p w14:paraId="5ACA3D3B" w14:textId="55DB87E5" w:rsidR="004205CD" w:rsidRPr="006A3C5A" w:rsidRDefault="004205CD" w:rsidP="006A3C5A">
      <w:pPr>
        <w:spacing w:before="240" w:after="240"/>
        <w:rPr>
          <w:rFonts w:ascii="TT Norms Pro" w:hAnsi="TT Norms Pro"/>
          <w:color w:val="2A2858"/>
        </w:rPr>
      </w:pPr>
      <w:r w:rsidRPr="004205CD">
        <w:rPr>
          <w:rFonts w:ascii="TT Norms Pro" w:hAnsi="TT Norms Pro"/>
          <w:color w:val="2A2858"/>
          <w:lang w:val="en-US"/>
        </w:rPr>
        <w:t xml:space="preserve">Write a query to list the FirstName and LastName of employees and the total sales (sum of product prices) they managed. Use the Orders,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OrderDetails</w:t>
      </w:r>
      <w:proofErr w:type="spellEnd"/>
      <w:r w:rsidRPr="004205CD">
        <w:rPr>
          <w:rFonts w:ascii="TT Norms Pro" w:hAnsi="TT Norms Pro"/>
          <w:color w:val="2A2858"/>
          <w:lang w:val="en-US"/>
        </w:rPr>
        <w:t>, and Employees tables. Group by employee.</w:t>
      </w:r>
    </w:p>
    <w:p w14:paraId="1B9BE776" w14:textId="77777777" w:rsidR="004205CD" w:rsidRPr="004205CD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12" w:name="_Toc187929460"/>
      <w:r w:rsidRPr="004205CD">
        <w:rPr>
          <w:rFonts w:ascii="TT Norms Pro" w:hAnsi="TT Norms Pro"/>
          <w:color w:val="2A2858"/>
          <w:lang w:val="en"/>
        </w:rPr>
        <w:lastRenderedPageBreak/>
        <w:t>List of Products That Have Never Been Ordered</w:t>
      </w:r>
      <w:bookmarkEnd w:id="12"/>
    </w:p>
    <w:p w14:paraId="1BFB6898" w14:textId="7DE512C2" w:rsidR="004205CD" w:rsidRPr="006A3C5A" w:rsidRDefault="004205CD" w:rsidP="006A3C5A">
      <w:pPr>
        <w:spacing w:before="240" w:after="240"/>
        <w:rPr>
          <w:rFonts w:ascii="TT Norms Pro" w:hAnsi="TT Norms Pro"/>
          <w:color w:val="2A2858"/>
        </w:rPr>
      </w:pPr>
      <w:r w:rsidRPr="004205CD">
        <w:rPr>
          <w:rFonts w:ascii="TT Norms Pro" w:hAnsi="TT Norms Pro"/>
          <w:color w:val="2A2858"/>
          <w:lang w:val="en-US"/>
        </w:rPr>
        <w:t xml:space="preserve">Write a query to find all ProductName entries that are not present in the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OrderDetails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 table. Use the Products and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OrderDetails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 tables.</w:t>
      </w:r>
    </w:p>
    <w:p w14:paraId="16E852A8" w14:textId="77777777" w:rsidR="004205CD" w:rsidRPr="004205CD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13" w:name="_Toc187929461"/>
      <w:r w:rsidRPr="004205CD">
        <w:rPr>
          <w:rFonts w:ascii="TT Norms Pro" w:hAnsi="TT Norms Pro"/>
          <w:color w:val="2A2858"/>
          <w:lang w:val="en"/>
        </w:rPr>
        <w:t>List All Orders Shipped by a Specific Shipper</w:t>
      </w:r>
      <w:bookmarkEnd w:id="13"/>
    </w:p>
    <w:p w14:paraId="48D26F58" w14:textId="580DA4FF" w:rsidR="004205CD" w:rsidRPr="006A3C5A" w:rsidRDefault="004205CD" w:rsidP="006A3C5A">
      <w:pPr>
        <w:spacing w:before="240" w:after="240"/>
        <w:rPr>
          <w:rFonts w:ascii="TT Norms Pro" w:hAnsi="TT Norms Pro"/>
          <w:color w:val="2A2858"/>
        </w:rPr>
      </w:pPr>
      <w:r w:rsidRPr="004205CD">
        <w:rPr>
          <w:rFonts w:ascii="TT Norms Pro" w:hAnsi="TT Norms Pro"/>
          <w:color w:val="2A2858"/>
          <w:lang w:val="en-US"/>
        </w:rPr>
        <w:t xml:space="preserve">Write a query to display all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OrderID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,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OrderDate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, and </w:t>
      </w:r>
      <w:proofErr w:type="spellStart"/>
      <w:r w:rsidRPr="004205CD">
        <w:rPr>
          <w:rFonts w:ascii="TT Norms Pro" w:hAnsi="TT Norms Pro"/>
          <w:color w:val="2A2858"/>
          <w:lang w:val="en-US"/>
        </w:rPr>
        <w:t>CustomerName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 entries where the order was shipped by a specific </w:t>
      </w:r>
      <w:proofErr w:type="spellStart"/>
      <w:r w:rsidRPr="004205CD">
        <w:rPr>
          <w:rFonts w:ascii="TT Norms Pro" w:hAnsi="TT Norms Pro"/>
          <w:color w:val="2A2858"/>
          <w:lang w:val="en-US"/>
        </w:rPr>
        <w:t>ShipperName</w:t>
      </w:r>
      <w:proofErr w:type="spellEnd"/>
      <w:r w:rsidRPr="004205CD">
        <w:rPr>
          <w:rFonts w:ascii="TT Norms Pro" w:hAnsi="TT Norms Pro"/>
          <w:color w:val="2A2858"/>
          <w:lang w:val="en-US"/>
        </w:rPr>
        <w:t>. Use the Orders, Customers, and Shippers tables.</w:t>
      </w:r>
    </w:p>
    <w:p w14:paraId="4C065444" w14:textId="77777777" w:rsidR="004205CD" w:rsidRPr="004205CD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14" w:name="_Toc187929462"/>
      <w:r w:rsidRPr="004205CD">
        <w:rPr>
          <w:rFonts w:ascii="TT Norms Pro" w:hAnsi="TT Norms Pro"/>
          <w:color w:val="2A2858"/>
          <w:lang w:val="en"/>
        </w:rPr>
        <w:t>Find Customers Who Have Placed Orders in a Specific Month</w:t>
      </w:r>
      <w:bookmarkEnd w:id="14"/>
    </w:p>
    <w:p w14:paraId="676E16DD" w14:textId="1E7FA2AE" w:rsidR="004205CD" w:rsidRPr="006A3C5A" w:rsidRDefault="004205CD" w:rsidP="006A3C5A">
      <w:pPr>
        <w:spacing w:before="240" w:after="240"/>
        <w:rPr>
          <w:rFonts w:ascii="TT Norms Pro" w:hAnsi="TT Norms Pro"/>
          <w:color w:val="2A2858"/>
        </w:rPr>
      </w:pPr>
      <w:r w:rsidRPr="004205CD">
        <w:rPr>
          <w:rFonts w:ascii="TT Norms Pro" w:hAnsi="TT Norms Pro"/>
          <w:color w:val="2A2858"/>
          <w:lang w:val="en-US"/>
        </w:rPr>
        <w:t xml:space="preserve">Write a query to list all </w:t>
      </w:r>
      <w:proofErr w:type="spellStart"/>
      <w:r w:rsidRPr="004205CD">
        <w:rPr>
          <w:rFonts w:ascii="TT Norms Pro" w:hAnsi="TT Norms Pro"/>
          <w:color w:val="2A2858"/>
          <w:lang w:val="en-US"/>
        </w:rPr>
        <w:t>CustomerName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 and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OrderID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 entries where the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OrderDate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 falls within a specific month. Use the Orders and Customers tables.</w:t>
      </w:r>
    </w:p>
    <w:p w14:paraId="05700C88" w14:textId="77777777" w:rsidR="004205CD" w:rsidRPr="004205CD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15" w:name="_Toc187929463"/>
      <w:r w:rsidRPr="004205CD">
        <w:rPr>
          <w:rFonts w:ascii="TT Norms Pro" w:hAnsi="TT Norms Pro"/>
          <w:color w:val="2A2858"/>
          <w:lang w:val="en"/>
        </w:rPr>
        <w:t>Products with Prices Higher Than the Average Price per Category</w:t>
      </w:r>
      <w:bookmarkEnd w:id="15"/>
    </w:p>
    <w:p w14:paraId="5190194E" w14:textId="2190B119" w:rsidR="004205CD" w:rsidRPr="006A3C5A" w:rsidRDefault="004205CD" w:rsidP="006A3C5A">
      <w:pPr>
        <w:spacing w:before="240" w:after="240"/>
        <w:rPr>
          <w:rFonts w:ascii="TT Norms Pro" w:hAnsi="TT Norms Pro"/>
          <w:color w:val="2A2858"/>
        </w:rPr>
      </w:pPr>
      <w:r w:rsidRPr="004205CD">
        <w:rPr>
          <w:rFonts w:ascii="TT Norms Pro" w:hAnsi="TT Norms Pro"/>
          <w:color w:val="2A2858"/>
          <w:lang w:val="en-US"/>
        </w:rPr>
        <w:t>Write a query to display all ProductName and Price entries where the price is higher than the average price for that product's category. Use the Products and Categories tables.</w:t>
      </w:r>
    </w:p>
    <w:p w14:paraId="2027B6DB" w14:textId="77777777" w:rsidR="004205CD" w:rsidRPr="004205CD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16" w:name="_Toc187929464"/>
      <w:r w:rsidRPr="004205CD">
        <w:rPr>
          <w:rFonts w:ascii="TT Norms Pro" w:hAnsi="TT Norms Pro"/>
          <w:color w:val="2A2858"/>
          <w:lang w:val="en"/>
        </w:rPr>
        <w:t>Orders Containing Products from Multiple Categories</w:t>
      </w:r>
      <w:bookmarkEnd w:id="16"/>
    </w:p>
    <w:p w14:paraId="17F275A8" w14:textId="46E6D549" w:rsidR="004205CD" w:rsidRPr="006A3C5A" w:rsidRDefault="004205CD" w:rsidP="006A3C5A">
      <w:pPr>
        <w:spacing w:before="240" w:after="240"/>
        <w:rPr>
          <w:rFonts w:ascii="TT Norms Pro" w:hAnsi="TT Norms Pro"/>
          <w:color w:val="2A2858"/>
        </w:rPr>
      </w:pPr>
      <w:r w:rsidRPr="004205CD">
        <w:rPr>
          <w:rFonts w:ascii="TT Norms Pro" w:hAnsi="TT Norms Pro"/>
          <w:color w:val="2A2858"/>
          <w:lang w:val="en-US"/>
        </w:rPr>
        <w:t xml:space="preserve">Write a query to find all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OrderID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 entries that contain products from more than one category. Use the Orders,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OrderDetails</w:t>
      </w:r>
      <w:proofErr w:type="spellEnd"/>
      <w:r w:rsidRPr="004205CD">
        <w:rPr>
          <w:rFonts w:ascii="TT Norms Pro" w:hAnsi="TT Norms Pro"/>
          <w:color w:val="2A2858"/>
          <w:lang w:val="en-US"/>
        </w:rPr>
        <w:t>, Products, and Categories tables.</w:t>
      </w:r>
    </w:p>
    <w:p w14:paraId="4B987F8E" w14:textId="77777777" w:rsidR="004205CD" w:rsidRPr="004205CD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17" w:name="_Toc187929465"/>
      <w:r w:rsidRPr="004205CD">
        <w:rPr>
          <w:rFonts w:ascii="TT Norms Pro" w:hAnsi="TT Norms Pro"/>
          <w:color w:val="2A2858"/>
          <w:lang w:val="en"/>
        </w:rPr>
        <w:t>Customers and Employees Linked by Orders</w:t>
      </w:r>
      <w:bookmarkEnd w:id="17"/>
    </w:p>
    <w:p w14:paraId="36BFF41A" w14:textId="20913D1E" w:rsidR="004205CD" w:rsidRPr="006A3C5A" w:rsidRDefault="004205CD" w:rsidP="006A3C5A">
      <w:pPr>
        <w:spacing w:before="240" w:after="240"/>
        <w:rPr>
          <w:rFonts w:ascii="TT Norms Pro" w:hAnsi="TT Norms Pro"/>
          <w:color w:val="2A2858"/>
        </w:rPr>
      </w:pPr>
      <w:r w:rsidRPr="004205CD">
        <w:rPr>
          <w:rFonts w:ascii="TT Norms Pro" w:hAnsi="TT Norms Pro"/>
          <w:color w:val="2A2858"/>
          <w:lang w:val="en-US"/>
        </w:rPr>
        <w:t xml:space="preserve">Write a query to display the </w:t>
      </w:r>
      <w:proofErr w:type="spellStart"/>
      <w:r w:rsidRPr="004205CD">
        <w:rPr>
          <w:rFonts w:ascii="TT Norms Pro" w:hAnsi="TT Norms Pro"/>
          <w:color w:val="2A2858"/>
          <w:lang w:val="en-US"/>
        </w:rPr>
        <w:t>CustomerName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, </w:t>
      </w:r>
      <w:proofErr w:type="spellStart"/>
      <w:r w:rsidRPr="004205CD">
        <w:rPr>
          <w:rFonts w:ascii="TT Norms Pro" w:hAnsi="TT Norms Pro"/>
          <w:color w:val="2A2858"/>
          <w:lang w:val="en-US"/>
        </w:rPr>
        <w:t>EmployeeName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 (both FirstName and LastName), and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OrderID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 for all orders. Use the Orders, Customers, and Employees tables.</w:t>
      </w:r>
    </w:p>
    <w:p w14:paraId="7D045472" w14:textId="77777777" w:rsidR="004205CD" w:rsidRPr="004205CD" w:rsidRDefault="004205CD" w:rsidP="006A3C5A">
      <w:pPr>
        <w:pStyle w:val="Heading1"/>
        <w:ind w:left="360"/>
        <w:rPr>
          <w:rFonts w:ascii="TT Norms Pro" w:hAnsi="TT Norms Pro"/>
          <w:color w:val="2A2858"/>
          <w:lang w:val="en"/>
        </w:rPr>
      </w:pPr>
      <w:bookmarkStart w:id="18" w:name="_Toc187929466"/>
      <w:r w:rsidRPr="004205CD">
        <w:rPr>
          <w:rFonts w:ascii="TT Norms Pro" w:hAnsi="TT Norms Pro"/>
          <w:color w:val="2A2858"/>
          <w:lang w:val="en"/>
        </w:rPr>
        <w:t>Suppliers That Provide Products Ordered by a Specific Customer</w:t>
      </w:r>
      <w:bookmarkEnd w:id="18"/>
    </w:p>
    <w:p w14:paraId="45F1FE7F" w14:textId="2A2892CD" w:rsidR="00415D46" w:rsidRPr="00415D46" w:rsidRDefault="004205CD" w:rsidP="006A3C5A">
      <w:pPr>
        <w:spacing w:before="240" w:after="240"/>
        <w:rPr>
          <w:rFonts w:ascii="TT Norms Pro" w:hAnsi="TT Norms Pro"/>
          <w:b/>
          <w:bCs/>
          <w:color w:val="2A2858"/>
          <w:lang w:val="en-US"/>
        </w:rPr>
      </w:pPr>
      <w:r w:rsidRPr="004205CD">
        <w:rPr>
          <w:rFonts w:ascii="TT Norms Pro" w:hAnsi="TT Norms Pro"/>
          <w:color w:val="2A2858"/>
          <w:lang w:val="en-US"/>
        </w:rPr>
        <w:t xml:space="preserve">Write a query to find the </w:t>
      </w:r>
      <w:proofErr w:type="spellStart"/>
      <w:r w:rsidRPr="004205CD">
        <w:rPr>
          <w:rFonts w:ascii="TT Norms Pro" w:hAnsi="TT Norms Pro"/>
          <w:color w:val="2A2858"/>
          <w:lang w:val="en-US"/>
        </w:rPr>
        <w:t>SupplierName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 and ProductName for products ordered by a specific </w:t>
      </w:r>
      <w:proofErr w:type="spellStart"/>
      <w:r w:rsidRPr="004205CD">
        <w:rPr>
          <w:rFonts w:ascii="TT Norms Pro" w:hAnsi="TT Norms Pro"/>
          <w:color w:val="2A2858"/>
          <w:lang w:val="en-US"/>
        </w:rPr>
        <w:t>CustomerName</w:t>
      </w:r>
      <w:proofErr w:type="spellEnd"/>
      <w:r w:rsidRPr="004205CD">
        <w:rPr>
          <w:rFonts w:ascii="TT Norms Pro" w:hAnsi="TT Norms Pro"/>
          <w:color w:val="2A2858"/>
          <w:lang w:val="en-US"/>
        </w:rPr>
        <w:t xml:space="preserve">. Use the Orders, </w:t>
      </w:r>
      <w:proofErr w:type="spellStart"/>
      <w:r w:rsidRPr="004205CD">
        <w:rPr>
          <w:rFonts w:ascii="TT Norms Pro" w:hAnsi="TT Norms Pro"/>
          <w:color w:val="2A2858"/>
          <w:lang w:val="en-US"/>
        </w:rPr>
        <w:t>OrderDetails</w:t>
      </w:r>
      <w:proofErr w:type="spellEnd"/>
      <w:r w:rsidRPr="004205CD">
        <w:rPr>
          <w:rFonts w:ascii="TT Norms Pro" w:hAnsi="TT Norms Pro"/>
          <w:color w:val="2A2858"/>
          <w:lang w:val="en-US"/>
        </w:rPr>
        <w:t>, Products, Customers, and Suppliers tables.</w:t>
      </w:r>
    </w:p>
    <w:p w14:paraId="3BD5A266" w14:textId="77777777" w:rsidR="00727310" w:rsidRPr="006A3C5A" w:rsidRDefault="00727310" w:rsidP="006A3C5A">
      <w:pPr>
        <w:spacing w:before="240" w:after="240"/>
        <w:rPr>
          <w:rFonts w:ascii="TT Norms Pro" w:hAnsi="TT Norms Pro"/>
          <w:color w:val="2A2858"/>
        </w:rPr>
      </w:pPr>
    </w:p>
    <w:sectPr w:rsidR="00727310" w:rsidRPr="006A3C5A" w:rsidSect="00F056B1">
      <w:headerReference w:type="default" r:id="rId8"/>
      <w:footerReference w:type="default" r:id="rId9"/>
      <w:pgSz w:w="11906" w:h="16838" w:code="9"/>
      <w:pgMar w:top="1702" w:right="720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99F2D" w14:textId="77777777" w:rsidR="003A28F0" w:rsidRDefault="003A28F0" w:rsidP="005C51EB">
      <w:pPr>
        <w:spacing w:after="0" w:line="240" w:lineRule="auto"/>
      </w:pPr>
      <w:r>
        <w:rPr>
          <w:lang w:val="en"/>
        </w:rPr>
        <w:separator/>
      </w:r>
    </w:p>
  </w:endnote>
  <w:endnote w:type="continuationSeparator" w:id="0">
    <w:p w14:paraId="6AEEB6F3" w14:textId="77777777" w:rsidR="003A28F0" w:rsidRDefault="003A28F0" w:rsidP="005C51EB">
      <w:pPr>
        <w:spacing w:after="0" w:line="240" w:lineRule="auto"/>
      </w:pPr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Condensed Light">
    <w:altName w:val="Roboto Condensed Light"/>
    <w:charset w:val="00"/>
    <w:family w:val="auto"/>
    <w:pitch w:val="variable"/>
    <w:sig w:usb0="E0000AFF" w:usb1="5000217F" w:usb2="00000021" w:usb3="00000000" w:csb0="0000019F" w:csb1="00000000"/>
  </w:font>
  <w:font w:name="TT Norms Pro">
    <w:panose1 w:val="02000503030000020003"/>
    <w:charset w:val="00"/>
    <w:family w:val="modern"/>
    <w:notTrueType/>
    <w:pitch w:val="variable"/>
    <w:sig w:usb0="A00002FF" w:usb1="5000A4FB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3CA97" w14:textId="77777777" w:rsidR="00B94F19" w:rsidRDefault="00B94F19">
    <w:pPr>
      <w:pStyle w:val="Footer"/>
    </w:pPr>
    <w:r>
      <w:rPr>
        <w:noProof/>
        <w:lang w:val="en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B2C1F7" wp14:editId="12C7CCA4">
              <wp:simplePos x="0" y="0"/>
              <wp:positionH relativeFrom="column">
                <wp:posOffset>45720</wp:posOffset>
              </wp:positionH>
              <wp:positionV relativeFrom="paragraph">
                <wp:posOffset>93980</wp:posOffset>
              </wp:positionV>
              <wp:extent cx="2360930" cy="29527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6E07BA" w14:textId="77777777" w:rsidR="00B94F19" w:rsidRPr="002A3478" w:rsidRDefault="00B94F19">
                          <w:pPr>
                            <w:rPr>
                              <w:rFonts w:ascii="Montserrat" w:hAnsi="Montserrat"/>
                              <w:color w:val="12093D"/>
                              <w:sz w:val="18"/>
                              <w:lang w:val="en-US"/>
                            </w:rPr>
                          </w:pPr>
                          <w:r w:rsidRPr="002A3478">
                            <w:rPr>
                              <w:color w:val="12093D"/>
                              <w:sz w:val="18"/>
                              <w:lang w:val="en"/>
                            </w:rPr>
                            <w:t>sirma.com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B2C1F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.6pt;margin-top:7.4pt;width:185.9pt;height:23.2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" filled="f" stroked="f">
              <v:textbox>
                <w:txbxContent>
                  <w:p w14:paraId="0C6E07BA" w14:textId="77777777" w:rsidR="00B94F19" w:rsidRPr="002A3478" w:rsidRDefault="00B94F19">
                    <w:pPr>
                      <w:rPr>
                        <w:rFonts w:ascii="Montserrat" w:hAnsi="Montserrat"/>
                        <w:color w:val="12093D"/>
                        <w:sz w:val="18"/>
                        <w:lang w:val="en-US"/>
                      </w:rPr>
                    </w:pPr>
                    <w:r w:rsidRPr="002A3478">
                      <w:rPr>
                        <w:color w:val="12093D"/>
                        <w:sz w:val="18"/>
                        <w:lang w:val="en"/>
                      </w:rPr>
                      <w:t>sirma.com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1107D" w14:textId="77777777" w:rsidR="003A28F0" w:rsidRDefault="003A28F0" w:rsidP="005C51EB">
      <w:pPr>
        <w:spacing w:after="0" w:line="240" w:lineRule="auto"/>
      </w:pPr>
      <w:r>
        <w:rPr>
          <w:lang w:val="en"/>
        </w:rPr>
        <w:separator/>
      </w:r>
    </w:p>
  </w:footnote>
  <w:footnote w:type="continuationSeparator" w:id="0">
    <w:p w14:paraId="429753F9" w14:textId="77777777" w:rsidR="003A28F0" w:rsidRDefault="003A28F0" w:rsidP="005C51EB">
      <w:pPr>
        <w:spacing w:after="0" w:line="240" w:lineRule="auto"/>
      </w:pPr>
      <w:r>
        <w:rPr>
          <w:lang w:val="e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F685C" w14:textId="77777777" w:rsidR="005C51EB" w:rsidRDefault="00166336">
    <w:pPr>
      <w:pStyle w:val="Header"/>
    </w:pPr>
    <w:r>
      <w:rPr>
        <w:noProof/>
        <w:lang w:val="en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391AD43" wp14:editId="76B0A726">
              <wp:simplePos x="0" y="0"/>
              <wp:positionH relativeFrom="margin">
                <wp:align>right</wp:align>
              </wp:positionH>
              <wp:positionV relativeFrom="paragraph">
                <wp:posOffset>-133985</wp:posOffset>
              </wp:positionV>
              <wp:extent cx="3599815" cy="661670"/>
              <wp:effectExtent l="0" t="0" r="0" b="508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9815" cy="6616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0273FE" w14:textId="77777777" w:rsidR="006F0845" w:rsidRPr="00166336" w:rsidRDefault="00110929" w:rsidP="00323286">
                          <w:pPr>
                            <w:tabs>
                              <w:tab w:val="left" w:pos="284"/>
                              <w:tab w:val="left" w:pos="2160"/>
                              <w:tab w:val="left" w:pos="2430"/>
                            </w:tabs>
                            <w:spacing w:after="0" w:line="280" w:lineRule="exact"/>
                            <w:rPr>
                              <w:rFonts w:ascii="Montserrat" w:hAnsi="Montserrat"/>
                              <w:color w:val="12093D"/>
                              <w:sz w:val="16"/>
                              <w:lang w:val="en-US"/>
                            </w:rPr>
                          </w:pP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e:</w:t>
                          </w: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B94F19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office@sirma.bg</w:t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a:</w:t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 xml:space="preserve">135 </w:t>
                          </w:r>
                          <w:proofErr w:type="spellStart"/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Tsarigradsko</w:t>
                          </w:r>
                          <w:proofErr w:type="spellEnd"/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 xml:space="preserve"> Shosse, </w:t>
                          </w:r>
                          <w:proofErr w:type="spellStart"/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blvd.</w:t>
                          </w:r>
                          <w:proofErr w:type="spellEnd"/>
                        </w:p>
                        <w:p w14:paraId="77288487" w14:textId="77777777" w:rsidR="00B94F19" w:rsidRPr="00166336" w:rsidRDefault="00110929" w:rsidP="00323286">
                          <w:pPr>
                            <w:tabs>
                              <w:tab w:val="left" w:pos="284"/>
                              <w:tab w:val="left" w:pos="2160"/>
                              <w:tab w:val="left" w:pos="2430"/>
                            </w:tabs>
                            <w:spacing w:after="0" w:line="280" w:lineRule="exact"/>
                            <w:rPr>
                              <w:rFonts w:ascii="Montserrat" w:hAnsi="Montserrat"/>
                              <w:color w:val="12093D"/>
                              <w:sz w:val="16"/>
                              <w:lang w:val="en-US"/>
                            </w:rPr>
                          </w:pPr>
                          <w:r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>m:</w:t>
                          </w:r>
                          <w:r w:rsidR="006F0845" w:rsidRPr="00166336">
                            <w:rPr>
                              <w:color w:val="98A6B8"/>
                              <w:sz w:val="16"/>
                              <w:lang w:val="en"/>
                            </w:rPr>
                            <w:tab/>
                          </w:r>
                          <w:r w:rsidR="00B94F19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>+359 2 9768310</w:t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</w:r>
                          <w:r w:rsidR="006F0845" w:rsidRPr="00166336">
                            <w:rPr>
                              <w:color w:val="12093D"/>
                              <w:sz w:val="16"/>
                              <w:lang w:val="en"/>
                            </w:rPr>
                            <w:tab/>
                            <w:t>1784 Sofia, Bulgaria</w:t>
                          </w:r>
                        </w:p>
                        <w:p w14:paraId="68712427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  <w:p w14:paraId="5784E8C6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  <w:p w14:paraId="20E2D065" w14:textId="77777777" w:rsidR="00B94F19" w:rsidRPr="00166336" w:rsidRDefault="00B94F19" w:rsidP="00166336">
                          <w:pPr>
                            <w:tabs>
                              <w:tab w:val="left" w:pos="2340"/>
                              <w:tab w:val="left" w:pos="2610"/>
                            </w:tabs>
                            <w:rPr>
                              <w:rFonts w:ascii="Montserrat" w:hAnsi="Montserrat"/>
                              <w:color w:val="12093D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91AD4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32.25pt;margin-top:-10.55pt;width:283.45pt;height:52.1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" filled="f" stroked="f">
              <v:textbox>
                <w:txbxContent>
                  <w:p w14:paraId="160273FE" w14:textId="77777777" w:rsidR="006F0845" w:rsidRPr="00166336" w:rsidRDefault="00110929" w:rsidP="00323286">
                    <w:pPr>
                      <w:tabs>
                        <w:tab w:val="left" w:pos="284"/>
                        <w:tab w:val="left" w:pos="2160"/>
                        <w:tab w:val="left" w:pos="2430"/>
                      </w:tabs>
                      <w:spacing w:after="0" w:line="280" w:lineRule="exact"/>
                      <w:rPr>
                        <w:rFonts w:ascii="Montserrat" w:hAnsi="Montserrat"/>
                        <w:color w:val="12093D"/>
                        <w:sz w:val="16"/>
                        <w:lang w:val="en-US"/>
                      </w:rPr>
                    </w:pPr>
                    <w:r w:rsidRPr="00166336">
                      <w:rPr>
                        <w:color w:val="98A6B8"/>
                        <w:sz w:val="16"/>
                        <w:lang w:val="en"/>
                      </w:rPr>
                      <w:t>e:</w:t>
                    </w:r>
                    <w:r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B94F19" w:rsidRPr="00166336">
                      <w:rPr>
                        <w:color w:val="12093D"/>
                        <w:sz w:val="16"/>
                        <w:lang w:val="en"/>
                      </w:rPr>
                      <w:t>office@sirma.bg</w:t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>a:</w:t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 xml:space="preserve">135 </w:t>
                    </w:r>
                    <w:proofErr w:type="spellStart"/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>Tsarigradsko</w:t>
                    </w:r>
                    <w:proofErr w:type="spellEnd"/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 xml:space="preserve"> Shosse, </w:t>
                    </w:r>
                    <w:proofErr w:type="spellStart"/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>blvd.</w:t>
                    </w:r>
                    <w:proofErr w:type="spellEnd"/>
                  </w:p>
                  <w:p w14:paraId="77288487" w14:textId="77777777" w:rsidR="00B94F19" w:rsidRPr="00166336" w:rsidRDefault="00110929" w:rsidP="00323286">
                    <w:pPr>
                      <w:tabs>
                        <w:tab w:val="left" w:pos="284"/>
                        <w:tab w:val="left" w:pos="2160"/>
                        <w:tab w:val="left" w:pos="2430"/>
                      </w:tabs>
                      <w:spacing w:after="0" w:line="280" w:lineRule="exact"/>
                      <w:rPr>
                        <w:rFonts w:ascii="Montserrat" w:hAnsi="Montserrat"/>
                        <w:color w:val="12093D"/>
                        <w:sz w:val="16"/>
                        <w:lang w:val="en-US"/>
                      </w:rPr>
                    </w:pPr>
                    <w:r w:rsidRPr="00166336">
                      <w:rPr>
                        <w:color w:val="98A6B8"/>
                        <w:sz w:val="16"/>
                        <w:lang w:val="en"/>
                      </w:rPr>
                      <w:t>m:</w:t>
                    </w:r>
                    <w:r w:rsidR="006F0845" w:rsidRPr="00166336">
                      <w:rPr>
                        <w:color w:val="98A6B8"/>
                        <w:sz w:val="16"/>
                        <w:lang w:val="en"/>
                      </w:rPr>
                      <w:tab/>
                    </w:r>
                    <w:r w:rsidR="00B94F19" w:rsidRPr="00166336">
                      <w:rPr>
                        <w:color w:val="12093D"/>
                        <w:sz w:val="16"/>
                        <w:lang w:val="en"/>
                      </w:rPr>
                      <w:t>+359 2 9768310</w:t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</w:r>
                    <w:r w:rsidR="006F0845" w:rsidRPr="00166336">
                      <w:rPr>
                        <w:color w:val="12093D"/>
                        <w:sz w:val="16"/>
                        <w:lang w:val="en"/>
                      </w:rPr>
                      <w:tab/>
                      <w:t>1784 Sofia, Bulgaria</w:t>
                    </w:r>
                  </w:p>
                  <w:p w14:paraId="68712427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  <w:p w14:paraId="5784E8C6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  <w:p w14:paraId="20E2D065" w14:textId="77777777" w:rsidR="00B94F19" w:rsidRPr="00166336" w:rsidRDefault="00B94F19" w:rsidP="00166336">
                    <w:pPr>
                      <w:tabs>
                        <w:tab w:val="left" w:pos="2340"/>
                        <w:tab w:val="left" w:pos="2610"/>
                      </w:tabs>
                      <w:rPr>
                        <w:rFonts w:ascii="Montserrat" w:hAnsi="Montserrat"/>
                        <w:color w:val="12093D"/>
                        <w:lang w:val="en-US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6F0845">
      <w:rPr>
        <w:noProof/>
        <w:lang w:val="en"/>
      </w:rPr>
      <w:drawing>
        <wp:anchor distT="0" distB="0" distL="114300" distR="114300" simplePos="0" relativeHeight="251658240" behindDoc="1" locked="0" layoutInCell="1" allowOverlap="1" wp14:anchorId="72094567" wp14:editId="68B87022">
          <wp:simplePos x="0" y="0"/>
          <wp:positionH relativeFrom="page">
            <wp:align>right</wp:align>
          </wp:positionH>
          <wp:positionV relativeFrom="paragraph">
            <wp:posOffset>-441940</wp:posOffset>
          </wp:positionV>
          <wp:extent cx="7546348" cy="10679033"/>
          <wp:effectExtent l="0" t="0" r="0" b="8255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irma---Letterhead--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348" cy="106790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A79"/>
    <w:multiLevelType w:val="hybridMultilevel"/>
    <w:tmpl w:val="FEA80198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E3BD4"/>
    <w:multiLevelType w:val="hybridMultilevel"/>
    <w:tmpl w:val="E8EE7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1168C"/>
    <w:multiLevelType w:val="hybridMultilevel"/>
    <w:tmpl w:val="640ED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D3AAD"/>
    <w:multiLevelType w:val="multilevel"/>
    <w:tmpl w:val="93720A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532EB"/>
    <w:multiLevelType w:val="multilevel"/>
    <w:tmpl w:val="326E14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202B1"/>
    <w:multiLevelType w:val="multilevel"/>
    <w:tmpl w:val="D1A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77F6C"/>
    <w:multiLevelType w:val="multilevel"/>
    <w:tmpl w:val="473A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C690B"/>
    <w:multiLevelType w:val="hybridMultilevel"/>
    <w:tmpl w:val="3C748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F7064D"/>
    <w:multiLevelType w:val="hybridMultilevel"/>
    <w:tmpl w:val="D7C2B258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1C5DFB"/>
    <w:multiLevelType w:val="hybridMultilevel"/>
    <w:tmpl w:val="59581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D407BA"/>
    <w:multiLevelType w:val="multilevel"/>
    <w:tmpl w:val="290A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A77D6"/>
    <w:multiLevelType w:val="multilevel"/>
    <w:tmpl w:val="632AC4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99250D"/>
    <w:multiLevelType w:val="hybridMultilevel"/>
    <w:tmpl w:val="2970F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CC4F37"/>
    <w:multiLevelType w:val="hybridMultilevel"/>
    <w:tmpl w:val="8C0C1F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076848"/>
    <w:multiLevelType w:val="hybridMultilevel"/>
    <w:tmpl w:val="AE4E6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E0787E"/>
    <w:multiLevelType w:val="hybridMultilevel"/>
    <w:tmpl w:val="B65C69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B631D2"/>
    <w:multiLevelType w:val="hybridMultilevel"/>
    <w:tmpl w:val="F904C00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7A0A31"/>
    <w:multiLevelType w:val="hybridMultilevel"/>
    <w:tmpl w:val="49BE699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3D170C"/>
    <w:multiLevelType w:val="multilevel"/>
    <w:tmpl w:val="DEBECA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73CAB"/>
    <w:multiLevelType w:val="hybridMultilevel"/>
    <w:tmpl w:val="525AC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50085C"/>
    <w:multiLevelType w:val="hybridMultilevel"/>
    <w:tmpl w:val="B3AA34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887364"/>
    <w:multiLevelType w:val="hybridMultilevel"/>
    <w:tmpl w:val="35D23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290702"/>
    <w:multiLevelType w:val="multilevel"/>
    <w:tmpl w:val="2D1010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9A4B0C"/>
    <w:multiLevelType w:val="hybridMultilevel"/>
    <w:tmpl w:val="B2A86ACC"/>
    <w:lvl w:ilvl="0" w:tplc="B576E880">
      <w:start w:val="1"/>
      <w:numFmt w:val="decimal"/>
      <w:pStyle w:val="Heading1"/>
      <w:lvlText w:val="%1."/>
      <w:lvlJc w:val="left"/>
      <w:pPr>
        <w:ind w:left="29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90" w:hanging="360"/>
      </w:pPr>
    </w:lvl>
    <w:lvl w:ilvl="2" w:tplc="0409001B" w:tentative="1">
      <w:start w:val="1"/>
      <w:numFmt w:val="lowerRoman"/>
      <w:lvlText w:val="%3."/>
      <w:lvlJc w:val="right"/>
      <w:pPr>
        <w:ind w:left="-270" w:hanging="180"/>
      </w:pPr>
    </w:lvl>
    <w:lvl w:ilvl="3" w:tplc="0409000F" w:tentative="1">
      <w:start w:val="1"/>
      <w:numFmt w:val="decimal"/>
      <w:lvlText w:val="%4."/>
      <w:lvlJc w:val="left"/>
      <w:pPr>
        <w:ind w:left="450" w:hanging="360"/>
      </w:pPr>
    </w:lvl>
    <w:lvl w:ilvl="4" w:tplc="04090019" w:tentative="1">
      <w:start w:val="1"/>
      <w:numFmt w:val="lowerLetter"/>
      <w:lvlText w:val="%5."/>
      <w:lvlJc w:val="left"/>
      <w:pPr>
        <w:ind w:left="1170" w:hanging="360"/>
      </w:pPr>
    </w:lvl>
    <w:lvl w:ilvl="5" w:tplc="0409001B" w:tentative="1">
      <w:start w:val="1"/>
      <w:numFmt w:val="lowerRoman"/>
      <w:lvlText w:val="%6."/>
      <w:lvlJc w:val="right"/>
      <w:pPr>
        <w:ind w:left="1890" w:hanging="180"/>
      </w:pPr>
    </w:lvl>
    <w:lvl w:ilvl="6" w:tplc="0409000F" w:tentative="1">
      <w:start w:val="1"/>
      <w:numFmt w:val="decimal"/>
      <w:lvlText w:val="%7."/>
      <w:lvlJc w:val="left"/>
      <w:pPr>
        <w:ind w:left="2610" w:hanging="360"/>
      </w:pPr>
    </w:lvl>
    <w:lvl w:ilvl="7" w:tplc="04090019" w:tentative="1">
      <w:start w:val="1"/>
      <w:numFmt w:val="lowerLetter"/>
      <w:lvlText w:val="%8."/>
      <w:lvlJc w:val="left"/>
      <w:pPr>
        <w:ind w:left="3330" w:hanging="360"/>
      </w:pPr>
    </w:lvl>
    <w:lvl w:ilvl="8" w:tplc="0409001B" w:tentative="1">
      <w:start w:val="1"/>
      <w:numFmt w:val="lowerRoman"/>
      <w:lvlText w:val="%9."/>
      <w:lvlJc w:val="right"/>
      <w:pPr>
        <w:ind w:left="4050" w:hanging="180"/>
      </w:pPr>
    </w:lvl>
  </w:abstractNum>
  <w:abstractNum w:abstractNumId="24" w15:restartNumberingAfterBreak="0">
    <w:nsid w:val="36C03159"/>
    <w:multiLevelType w:val="hybridMultilevel"/>
    <w:tmpl w:val="ADCE57D2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172960"/>
    <w:multiLevelType w:val="hybridMultilevel"/>
    <w:tmpl w:val="F5AA077C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C77B43"/>
    <w:multiLevelType w:val="hybridMultilevel"/>
    <w:tmpl w:val="22768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E529FB"/>
    <w:multiLevelType w:val="multilevel"/>
    <w:tmpl w:val="8ED2AE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2C6F54"/>
    <w:multiLevelType w:val="multilevel"/>
    <w:tmpl w:val="79285C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FD1900"/>
    <w:multiLevelType w:val="hybridMultilevel"/>
    <w:tmpl w:val="7316A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430B45"/>
    <w:multiLevelType w:val="multilevel"/>
    <w:tmpl w:val="E5A6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980DF4"/>
    <w:multiLevelType w:val="hybridMultilevel"/>
    <w:tmpl w:val="FA8455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491FB4"/>
    <w:multiLevelType w:val="hybridMultilevel"/>
    <w:tmpl w:val="F1ECAC54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2C2478"/>
    <w:multiLevelType w:val="hybridMultilevel"/>
    <w:tmpl w:val="6B760B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B7BA7"/>
    <w:multiLevelType w:val="multilevel"/>
    <w:tmpl w:val="E5A6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9D3BD2"/>
    <w:multiLevelType w:val="hybridMultilevel"/>
    <w:tmpl w:val="337A3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441973"/>
    <w:multiLevelType w:val="multilevel"/>
    <w:tmpl w:val="025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710379"/>
    <w:multiLevelType w:val="multilevel"/>
    <w:tmpl w:val="F20416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FE63FC"/>
    <w:multiLevelType w:val="hybridMultilevel"/>
    <w:tmpl w:val="076AE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A26048"/>
    <w:multiLevelType w:val="multilevel"/>
    <w:tmpl w:val="E3A4C1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EE1047"/>
    <w:multiLevelType w:val="hybridMultilevel"/>
    <w:tmpl w:val="66B6C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2C1CC9"/>
    <w:multiLevelType w:val="hybridMultilevel"/>
    <w:tmpl w:val="ADC87F76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9D7FD5"/>
    <w:multiLevelType w:val="multilevel"/>
    <w:tmpl w:val="B39051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793DFE"/>
    <w:multiLevelType w:val="hybridMultilevel"/>
    <w:tmpl w:val="E648DE6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3F2018"/>
    <w:multiLevelType w:val="multilevel"/>
    <w:tmpl w:val="075CD7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DE415D"/>
    <w:multiLevelType w:val="hybridMultilevel"/>
    <w:tmpl w:val="90C08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AA263B"/>
    <w:multiLevelType w:val="hybridMultilevel"/>
    <w:tmpl w:val="B4AA5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B775D6"/>
    <w:multiLevelType w:val="multilevel"/>
    <w:tmpl w:val="DD4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595">
    <w:abstractNumId w:val="23"/>
  </w:num>
  <w:num w:numId="2" w16cid:durableId="786043222">
    <w:abstractNumId w:val="13"/>
  </w:num>
  <w:num w:numId="3" w16cid:durableId="820000710">
    <w:abstractNumId w:val="20"/>
  </w:num>
  <w:num w:numId="4" w16cid:durableId="1467426367">
    <w:abstractNumId w:val="33"/>
  </w:num>
  <w:num w:numId="5" w16cid:durableId="2023968193">
    <w:abstractNumId w:val="43"/>
  </w:num>
  <w:num w:numId="6" w16cid:durableId="706833452">
    <w:abstractNumId w:val="15"/>
  </w:num>
  <w:num w:numId="7" w16cid:durableId="799375183">
    <w:abstractNumId w:val="41"/>
  </w:num>
  <w:num w:numId="8" w16cid:durableId="1056976343">
    <w:abstractNumId w:val="24"/>
  </w:num>
  <w:num w:numId="9" w16cid:durableId="1206063705">
    <w:abstractNumId w:val="0"/>
  </w:num>
  <w:num w:numId="10" w16cid:durableId="633606377">
    <w:abstractNumId w:val="32"/>
  </w:num>
  <w:num w:numId="11" w16cid:durableId="1916745837">
    <w:abstractNumId w:val="25"/>
  </w:num>
  <w:num w:numId="12" w16cid:durableId="1828014596">
    <w:abstractNumId w:val="31"/>
  </w:num>
  <w:num w:numId="13" w16cid:durableId="1045981853">
    <w:abstractNumId w:val="8"/>
  </w:num>
  <w:num w:numId="14" w16cid:durableId="176041176">
    <w:abstractNumId w:val="17"/>
  </w:num>
  <w:num w:numId="15" w16cid:durableId="159276617">
    <w:abstractNumId w:val="16"/>
  </w:num>
  <w:num w:numId="16" w16cid:durableId="384791946">
    <w:abstractNumId w:val="2"/>
  </w:num>
  <w:num w:numId="17" w16cid:durableId="1239248562">
    <w:abstractNumId w:val="35"/>
  </w:num>
  <w:num w:numId="18" w16cid:durableId="1133987972">
    <w:abstractNumId w:val="19"/>
  </w:num>
  <w:num w:numId="19" w16cid:durableId="1273829830">
    <w:abstractNumId w:val="23"/>
  </w:num>
  <w:num w:numId="20" w16cid:durableId="361128296">
    <w:abstractNumId w:val="23"/>
  </w:num>
  <w:num w:numId="21" w16cid:durableId="593367779">
    <w:abstractNumId w:val="23"/>
  </w:num>
  <w:num w:numId="22" w16cid:durableId="1492940192">
    <w:abstractNumId w:val="23"/>
  </w:num>
  <w:num w:numId="23" w16cid:durableId="370349324">
    <w:abstractNumId w:val="23"/>
  </w:num>
  <w:num w:numId="24" w16cid:durableId="1502969841">
    <w:abstractNumId w:val="23"/>
  </w:num>
  <w:num w:numId="25" w16cid:durableId="1528369130">
    <w:abstractNumId w:val="23"/>
  </w:num>
  <w:num w:numId="26" w16cid:durableId="1831826356">
    <w:abstractNumId w:val="23"/>
  </w:num>
  <w:num w:numId="27" w16cid:durableId="1503472802">
    <w:abstractNumId w:val="45"/>
  </w:num>
  <w:num w:numId="28" w16cid:durableId="2072926110">
    <w:abstractNumId w:val="23"/>
  </w:num>
  <w:num w:numId="29" w16cid:durableId="983192444">
    <w:abstractNumId w:val="7"/>
  </w:num>
  <w:num w:numId="30" w16cid:durableId="30686710">
    <w:abstractNumId w:val="26"/>
  </w:num>
  <w:num w:numId="31" w16cid:durableId="1607039908">
    <w:abstractNumId w:val="9"/>
  </w:num>
  <w:num w:numId="32" w16cid:durableId="113066731">
    <w:abstractNumId w:val="40"/>
  </w:num>
  <w:num w:numId="33" w16cid:durableId="39863310">
    <w:abstractNumId w:val="46"/>
  </w:num>
  <w:num w:numId="34" w16cid:durableId="1704279949">
    <w:abstractNumId w:val="23"/>
  </w:num>
  <w:num w:numId="35" w16cid:durableId="1197891855">
    <w:abstractNumId w:val="23"/>
  </w:num>
  <w:num w:numId="36" w16cid:durableId="662004655">
    <w:abstractNumId w:val="38"/>
  </w:num>
  <w:num w:numId="37" w16cid:durableId="829903664">
    <w:abstractNumId w:val="14"/>
  </w:num>
  <w:num w:numId="38" w16cid:durableId="1036009188">
    <w:abstractNumId w:val="23"/>
  </w:num>
  <w:num w:numId="39" w16cid:durableId="1061750476">
    <w:abstractNumId w:val="23"/>
  </w:num>
  <w:num w:numId="40" w16cid:durableId="2041273406">
    <w:abstractNumId w:val="23"/>
  </w:num>
  <w:num w:numId="41" w16cid:durableId="5250993">
    <w:abstractNumId w:val="23"/>
  </w:num>
  <w:num w:numId="42" w16cid:durableId="1187673850">
    <w:abstractNumId w:val="23"/>
  </w:num>
  <w:num w:numId="43" w16cid:durableId="577372286">
    <w:abstractNumId w:val="23"/>
  </w:num>
  <w:num w:numId="44" w16cid:durableId="1513376453">
    <w:abstractNumId w:val="23"/>
  </w:num>
  <w:num w:numId="45" w16cid:durableId="889220259">
    <w:abstractNumId w:val="23"/>
  </w:num>
  <w:num w:numId="46" w16cid:durableId="509876246">
    <w:abstractNumId w:val="23"/>
  </w:num>
  <w:num w:numId="47" w16cid:durableId="707296946">
    <w:abstractNumId w:val="23"/>
  </w:num>
  <w:num w:numId="48" w16cid:durableId="688406982">
    <w:abstractNumId w:val="1"/>
  </w:num>
  <w:num w:numId="49" w16cid:durableId="1617130339">
    <w:abstractNumId w:val="23"/>
  </w:num>
  <w:num w:numId="50" w16cid:durableId="1361318837">
    <w:abstractNumId w:val="21"/>
  </w:num>
  <w:num w:numId="51" w16cid:durableId="46102223">
    <w:abstractNumId w:val="23"/>
  </w:num>
  <w:num w:numId="52" w16cid:durableId="1998682751">
    <w:abstractNumId w:val="23"/>
  </w:num>
  <w:num w:numId="53" w16cid:durableId="1619870740">
    <w:abstractNumId w:val="23"/>
  </w:num>
  <w:num w:numId="54" w16cid:durableId="1934583711">
    <w:abstractNumId w:val="12"/>
  </w:num>
  <w:num w:numId="55" w16cid:durableId="816190586">
    <w:abstractNumId w:val="29"/>
  </w:num>
  <w:num w:numId="56" w16cid:durableId="171335846">
    <w:abstractNumId w:val="47"/>
  </w:num>
  <w:num w:numId="57" w16cid:durableId="98836584">
    <w:abstractNumId w:val="5"/>
  </w:num>
  <w:num w:numId="58" w16cid:durableId="1168792749">
    <w:abstractNumId w:val="36"/>
  </w:num>
  <w:num w:numId="59" w16cid:durableId="670990275">
    <w:abstractNumId w:val="10"/>
  </w:num>
  <w:num w:numId="60" w16cid:durableId="1247417782">
    <w:abstractNumId w:val="18"/>
  </w:num>
  <w:num w:numId="61" w16cid:durableId="1615212917">
    <w:abstractNumId w:val="4"/>
  </w:num>
  <w:num w:numId="62" w16cid:durableId="1620599602">
    <w:abstractNumId w:val="6"/>
  </w:num>
  <w:num w:numId="63" w16cid:durableId="1278217115">
    <w:abstractNumId w:val="30"/>
  </w:num>
  <w:num w:numId="64" w16cid:durableId="1521703843">
    <w:abstractNumId w:val="34"/>
  </w:num>
  <w:num w:numId="65" w16cid:durableId="1720858206">
    <w:abstractNumId w:val="23"/>
  </w:num>
  <w:num w:numId="66" w16cid:durableId="909080503">
    <w:abstractNumId w:val="23"/>
  </w:num>
  <w:num w:numId="67" w16cid:durableId="1394355147">
    <w:abstractNumId w:val="23"/>
  </w:num>
  <w:num w:numId="68" w16cid:durableId="959647962">
    <w:abstractNumId w:val="23"/>
  </w:num>
  <w:num w:numId="69" w16cid:durableId="77870379">
    <w:abstractNumId w:val="23"/>
  </w:num>
  <w:num w:numId="70" w16cid:durableId="189952602">
    <w:abstractNumId w:val="23"/>
  </w:num>
  <w:num w:numId="71" w16cid:durableId="24140361">
    <w:abstractNumId w:val="23"/>
  </w:num>
  <w:num w:numId="72" w16cid:durableId="1438793913">
    <w:abstractNumId w:val="23"/>
  </w:num>
  <w:num w:numId="73" w16cid:durableId="1597712751">
    <w:abstractNumId w:val="23"/>
  </w:num>
  <w:num w:numId="74" w16cid:durableId="1628968683">
    <w:abstractNumId w:val="11"/>
  </w:num>
  <w:num w:numId="75" w16cid:durableId="564873862">
    <w:abstractNumId w:val="3"/>
  </w:num>
  <w:num w:numId="76" w16cid:durableId="1802963655">
    <w:abstractNumId w:val="22"/>
  </w:num>
  <w:num w:numId="77" w16cid:durableId="1872835612">
    <w:abstractNumId w:val="39"/>
  </w:num>
  <w:num w:numId="78" w16cid:durableId="227767857">
    <w:abstractNumId w:val="37"/>
  </w:num>
  <w:num w:numId="79" w16cid:durableId="689721955">
    <w:abstractNumId w:val="44"/>
  </w:num>
  <w:num w:numId="80" w16cid:durableId="615022298">
    <w:abstractNumId w:val="28"/>
  </w:num>
  <w:num w:numId="81" w16cid:durableId="455375601">
    <w:abstractNumId w:val="27"/>
  </w:num>
  <w:num w:numId="82" w16cid:durableId="1206287202">
    <w:abstractNumId w:val="42"/>
  </w:num>
  <w:num w:numId="83" w16cid:durableId="396125020">
    <w:abstractNumId w:val="23"/>
  </w:num>
  <w:num w:numId="84" w16cid:durableId="330724262">
    <w:abstractNumId w:val="23"/>
  </w:num>
  <w:num w:numId="85" w16cid:durableId="892157191">
    <w:abstractNumId w:val="23"/>
  </w:num>
  <w:num w:numId="86" w16cid:durableId="1160536537">
    <w:abstractNumId w:val="23"/>
  </w:num>
  <w:num w:numId="87" w16cid:durableId="1358311953">
    <w:abstractNumId w:val="23"/>
  </w:num>
  <w:num w:numId="88" w16cid:durableId="90395310">
    <w:abstractNumId w:val="23"/>
  </w:num>
  <w:num w:numId="89" w16cid:durableId="885680339">
    <w:abstractNumId w:val="23"/>
  </w:num>
  <w:num w:numId="90" w16cid:durableId="1104498910">
    <w:abstractNumId w:val="2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514"/>
    <w:rsid w:val="00044E62"/>
    <w:rsid w:val="00077C2F"/>
    <w:rsid w:val="000846FE"/>
    <w:rsid w:val="000D6227"/>
    <w:rsid w:val="000F39EE"/>
    <w:rsid w:val="000F6D6F"/>
    <w:rsid w:val="00103AEA"/>
    <w:rsid w:val="00110929"/>
    <w:rsid w:val="001279A7"/>
    <w:rsid w:val="00135DA5"/>
    <w:rsid w:val="001553D1"/>
    <w:rsid w:val="00163414"/>
    <w:rsid w:val="00166336"/>
    <w:rsid w:val="00182735"/>
    <w:rsid w:val="00223CBD"/>
    <w:rsid w:val="00224329"/>
    <w:rsid w:val="00261B13"/>
    <w:rsid w:val="0026510F"/>
    <w:rsid w:val="00284536"/>
    <w:rsid w:val="002928C8"/>
    <w:rsid w:val="002A3478"/>
    <w:rsid w:val="002A3535"/>
    <w:rsid w:val="002C02CD"/>
    <w:rsid w:val="002E757D"/>
    <w:rsid w:val="002F6EE8"/>
    <w:rsid w:val="00301E84"/>
    <w:rsid w:val="00323286"/>
    <w:rsid w:val="00336990"/>
    <w:rsid w:val="00357C94"/>
    <w:rsid w:val="003A28F0"/>
    <w:rsid w:val="003F0014"/>
    <w:rsid w:val="00401CB2"/>
    <w:rsid w:val="00415D46"/>
    <w:rsid w:val="004173AD"/>
    <w:rsid w:val="004205CD"/>
    <w:rsid w:val="00433B3A"/>
    <w:rsid w:val="00434B11"/>
    <w:rsid w:val="00467F1C"/>
    <w:rsid w:val="00495927"/>
    <w:rsid w:val="004A0BA7"/>
    <w:rsid w:val="004B2AE6"/>
    <w:rsid w:val="004D1B7D"/>
    <w:rsid w:val="004F0497"/>
    <w:rsid w:val="005740A4"/>
    <w:rsid w:val="005B0349"/>
    <w:rsid w:val="005B68FA"/>
    <w:rsid w:val="005C51EB"/>
    <w:rsid w:val="005F3357"/>
    <w:rsid w:val="00603126"/>
    <w:rsid w:val="00662966"/>
    <w:rsid w:val="00681FF7"/>
    <w:rsid w:val="00695342"/>
    <w:rsid w:val="006A1346"/>
    <w:rsid w:val="006A3C5A"/>
    <w:rsid w:val="006A551F"/>
    <w:rsid w:val="006F0845"/>
    <w:rsid w:val="007079E0"/>
    <w:rsid w:val="00727310"/>
    <w:rsid w:val="00760A5C"/>
    <w:rsid w:val="00780636"/>
    <w:rsid w:val="007824E5"/>
    <w:rsid w:val="007971D2"/>
    <w:rsid w:val="007F144A"/>
    <w:rsid w:val="008006E2"/>
    <w:rsid w:val="00804D82"/>
    <w:rsid w:val="008166FB"/>
    <w:rsid w:val="00820263"/>
    <w:rsid w:val="0083685F"/>
    <w:rsid w:val="00836915"/>
    <w:rsid w:val="008466AA"/>
    <w:rsid w:val="00854D26"/>
    <w:rsid w:val="00875D71"/>
    <w:rsid w:val="008B4EB7"/>
    <w:rsid w:val="008E3485"/>
    <w:rsid w:val="008E5C8B"/>
    <w:rsid w:val="00967A90"/>
    <w:rsid w:val="009C7514"/>
    <w:rsid w:val="009D0DFD"/>
    <w:rsid w:val="009F5B00"/>
    <w:rsid w:val="00A01F1F"/>
    <w:rsid w:val="00A30ABC"/>
    <w:rsid w:val="00A31355"/>
    <w:rsid w:val="00A5013E"/>
    <w:rsid w:val="00A84F75"/>
    <w:rsid w:val="00AB4096"/>
    <w:rsid w:val="00B13585"/>
    <w:rsid w:val="00B74B47"/>
    <w:rsid w:val="00B83238"/>
    <w:rsid w:val="00B83637"/>
    <w:rsid w:val="00B83FDF"/>
    <w:rsid w:val="00B94F19"/>
    <w:rsid w:val="00BA2682"/>
    <w:rsid w:val="00BB1242"/>
    <w:rsid w:val="00BC1EE8"/>
    <w:rsid w:val="00BD566A"/>
    <w:rsid w:val="00BE753A"/>
    <w:rsid w:val="00BF6184"/>
    <w:rsid w:val="00C04102"/>
    <w:rsid w:val="00C2141E"/>
    <w:rsid w:val="00C36A85"/>
    <w:rsid w:val="00C42CE7"/>
    <w:rsid w:val="00C67C9B"/>
    <w:rsid w:val="00C80992"/>
    <w:rsid w:val="00C8571B"/>
    <w:rsid w:val="00C85B2B"/>
    <w:rsid w:val="00CA1629"/>
    <w:rsid w:val="00CB6EE6"/>
    <w:rsid w:val="00D5503B"/>
    <w:rsid w:val="00D65610"/>
    <w:rsid w:val="00D93DEF"/>
    <w:rsid w:val="00DA2393"/>
    <w:rsid w:val="00DC437F"/>
    <w:rsid w:val="00DC643F"/>
    <w:rsid w:val="00DE1256"/>
    <w:rsid w:val="00DF6DF3"/>
    <w:rsid w:val="00E03201"/>
    <w:rsid w:val="00E13A3E"/>
    <w:rsid w:val="00E23FA5"/>
    <w:rsid w:val="00E31D2F"/>
    <w:rsid w:val="00E32005"/>
    <w:rsid w:val="00E664C1"/>
    <w:rsid w:val="00E95081"/>
    <w:rsid w:val="00E96085"/>
    <w:rsid w:val="00EA0AD9"/>
    <w:rsid w:val="00EA2310"/>
    <w:rsid w:val="00EB036A"/>
    <w:rsid w:val="00F056B1"/>
    <w:rsid w:val="00F460BB"/>
    <w:rsid w:val="00F4747E"/>
    <w:rsid w:val="00F94AA4"/>
    <w:rsid w:val="00FB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E35A1"/>
  <w15:chartTrackingRefBased/>
  <w15:docId w15:val="{1E550491-C492-4F25-8004-B025ECA4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51F"/>
    <w:rPr>
      <w:rFonts w:ascii="Verdana" w:hAnsi="Verdan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51F"/>
    <w:pPr>
      <w:keepNext/>
      <w:keepLines/>
      <w:numPr>
        <w:numId w:val="1"/>
      </w:numPr>
      <w:spacing w:before="240" w:after="240" w:line="276" w:lineRule="auto"/>
      <w:jc w:val="center"/>
      <w:outlineLvl w:val="0"/>
    </w:pPr>
    <w:rPr>
      <w:rFonts w:eastAsiaTheme="majorEastAsia" w:cstheme="majorBidi"/>
      <w:b/>
      <w:color w:val="2E74B5" w:themeColor="accent1" w:themeShade="BF"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342"/>
    <w:pPr>
      <w:keepNext/>
      <w:keepLines/>
      <w:spacing w:before="40" w:after="0"/>
      <w:outlineLvl w:val="1"/>
    </w:pPr>
    <w:rPr>
      <w:rFonts w:eastAsiaTheme="majorEastAsia" w:cstheme="majorBidi"/>
      <w:b/>
      <w:color w:val="2E74B5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5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3485"/>
    <w:pPr>
      <w:keepNext/>
      <w:keepLines/>
      <w:spacing w:before="80" w:after="0" w:line="240" w:lineRule="auto"/>
      <w:outlineLvl w:val="3"/>
    </w:pPr>
    <w:rPr>
      <w:rFonts w:asciiTheme="minorHAnsi" w:eastAsiaTheme="majorEastAsia" w:hAnsiTheme="minorHAnsi" w:cstheme="majorBidi"/>
      <w:i/>
      <w:iCs/>
      <w:color w:val="ED7D31" w:themeColor="accent2"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348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348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48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48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48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1EB"/>
  </w:style>
  <w:style w:type="paragraph" w:styleId="Footer">
    <w:name w:val="footer"/>
    <w:basedOn w:val="Normal"/>
    <w:link w:val="FooterChar"/>
    <w:uiPriority w:val="99"/>
    <w:unhideWhenUsed/>
    <w:rsid w:val="005C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1EB"/>
  </w:style>
  <w:style w:type="character" w:styleId="Hyperlink">
    <w:name w:val="Hyperlink"/>
    <w:basedOn w:val="DefaultParagraphFont"/>
    <w:uiPriority w:val="99"/>
    <w:unhideWhenUsed/>
    <w:rsid w:val="00B94F1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A551F"/>
    <w:rPr>
      <w:rFonts w:ascii="Verdana" w:eastAsiaTheme="majorEastAsia" w:hAnsi="Verdana" w:cstheme="majorBidi"/>
      <w:b/>
      <w:color w:val="2E74B5" w:themeColor="accent1" w:themeShade="BF"/>
      <w:sz w:val="28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95342"/>
    <w:rPr>
      <w:rFonts w:ascii="Verdana" w:eastAsiaTheme="majorEastAsia" w:hAnsi="Verdana" w:cstheme="majorBidi"/>
      <w:b/>
      <w:color w:val="2E74B5" w:themeColor="accent1" w:themeShade="BF"/>
      <w:sz w:val="24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EA0AD9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F4747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4747E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474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747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94AA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34B11"/>
    <w:pPr>
      <w:tabs>
        <w:tab w:val="left" w:pos="660"/>
        <w:tab w:val="right" w:leader="dot" w:pos="1004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4AA4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F94A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D5503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03B"/>
    <w:rPr>
      <w:i/>
      <w:iCs/>
      <w:color w:val="404040" w:themeColor="text1" w:themeTint="BF"/>
    </w:rPr>
  </w:style>
  <w:style w:type="paragraph" w:customStyle="1" w:styleId="code">
    <w:name w:val="code"/>
    <w:basedOn w:val="Quote"/>
    <w:link w:val="codeChar"/>
    <w:qFormat/>
    <w:rsid w:val="00D5503B"/>
    <w:pPr>
      <w:jc w:val="left"/>
    </w:pPr>
    <w:rPr>
      <w:rFonts w:ascii="Consolas" w:hAnsi="Consolas"/>
      <w:i w:val="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35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odeChar">
    <w:name w:val="code Char"/>
    <w:basedOn w:val="QuoteChar"/>
    <w:link w:val="code"/>
    <w:rsid w:val="00D5503B"/>
    <w:rPr>
      <w:rFonts w:ascii="Consolas" w:hAnsi="Consolas"/>
      <w:i w:val="0"/>
      <w:iCs/>
      <w:color w:val="404040" w:themeColor="text1" w:themeTint="BF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34B11"/>
    <w:pPr>
      <w:spacing w:after="100"/>
      <w:ind w:left="440"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434B11"/>
    <w:rPr>
      <w:rFonts w:ascii="Verdana" w:hAnsi="Verdana"/>
    </w:rPr>
  </w:style>
  <w:style w:type="paragraph" w:customStyle="1" w:styleId="Info2">
    <w:name w:val="Info 2"/>
    <w:basedOn w:val="Normal"/>
    <w:qFormat/>
    <w:rsid w:val="00434B11"/>
    <w:pPr>
      <w:spacing w:after="240" w:line="240" w:lineRule="auto"/>
    </w:pPr>
    <w:rPr>
      <w:rFonts w:ascii="Roboto Condensed Light" w:eastAsia="Times New Roman" w:hAnsi="Roboto Condensed Light" w:cstheme="minorHAnsi"/>
      <w:i/>
      <w:color w:val="44546A" w:themeColor="text2"/>
      <w:szCs w:val="24"/>
    </w:rPr>
  </w:style>
  <w:style w:type="table" w:styleId="GridTable1Light-Accent2">
    <w:name w:val="Grid Table 1 Light Accent 2"/>
    <w:basedOn w:val="TableNormal"/>
    <w:uiPriority w:val="46"/>
    <w:rsid w:val="00434B11"/>
    <w:pPr>
      <w:spacing w:after="0" w:line="240" w:lineRule="auto"/>
    </w:pPr>
    <w:rPr>
      <w:sz w:val="21"/>
      <w:szCs w:val="21"/>
      <w:lang w:val="en-US"/>
    </w:rPr>
    <w:tblPr>
      <w:tblStyleRowBandSize w:val="1"/>
      <w:tblStyleColBandSize w:val="1"/>
      <w:tblInd w:w="0" w:type="nil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B83637"/>
    <w:rPr>
      <w:color w:val="808080"/>
    </w:rPr>
  </w:style>
  <w:style w:type="table" w:styleId="GridTable1Light-Accent1">
    <w:name w:val="Grid Table 1 Light Accent 1"/>
    <w:basedOn w:val="TableNormal"/>
    <w:uiPriority w:val="46"/>
    <w:rsid w:val="00967A9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967A9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rsid w:val="008E3485"/>
    <w:rPr>
      <w:rFonts w:eastAsiaTheme="majorEastAsia" w:cstheme="majorBidi"/>
      <w:i/>
      <w:iCs/>
      <w:color w:val="ED7D31" w:themeColor="accent2"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E3485"/>
    <w:rPr>
      <w:rFonts w:asciiTheme="majorHAnsi" w:eastAsiaTheme="majorEastAsia" w:hAnsiTheme="majorHAnsi" w:cstheme="majorBidi"/>
      <w:color w:val="C45911" w:themeColor="accent2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8E3485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485"/>
    <w:rPr>
      <w:rFonts w:asciiTheme="majorHAnsi" w:eastAsiaTheme="majorEastAsia" w:hAnsiTheme="majorHAnsi" w:cstheme="majorBidi"/>
      <w:b/>
      <w:bCs/>
      <w:color w:val="833C0B" w:themeColor="accent2" w:themeShade="80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485"/>
    <w:rPr>
      <w:rFonts w:asciiTheme="majorHAnsi" w:eastAsiaTheme="majorEastAsia" w:hAnsiTheme="majorHAnsi" w:cstheme="majorBidi"/>
      <w:color w:val="833C0B" w:themeColor="accent2" w:themeShade="80"/>
      <w:sz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485"/>
    <w:rPr>
      <w:rFonts w:asciiTheme="majorHAnsi" w:eastAsiaTheme="majorEastAsia" w:hAnsiTheme="majorHAnsi" w:cstheme="majorBidi"/>
      <w:i/>
      <w:iCs/>
      <w:color w:val="833C0B" w:themeColor="accent2" w:themeShade="80"/>
      <w:sz w:val="24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3485"/>
    <w:pPr>
      <w:spacing w:line="240" w:lineRule="auto"/>
    </w:pPr>
    <w:rPr>
      <w:rFonts w:asciiTheme="minorHAnsi" w:eastAsiaTheme="minorEastAsia" w:hAnsiTheme="minorHAnsi"/>
      <w:b/>
      <w:bCs/>
      <w:color w:val="404040" w:themeColor="text1" w:themeTint="BF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8E3485"/>
    <w:rPr>
      <w:b/>
      <w:bCs/>
    </w:rPr>
  </w:style>
  <w:style w:type="character" w:styleId="Emphasis">
    <w:name w:val="Emphasis"/>
    <w:basedOn w:val="DefaultParagraphFont"/>
    <w:uiPriority w:val="20"/>
    <w:qFormat/>
    <w:rsid w:val="008E3485"/>
    <w:rPr>
      <w:i/>
      <w:iCs/>
      <w:color w:val="000000" w:themeColor="text1"/>
    </w:rPr>
  </w:style>
  <w:style w:type="paragraph" w:styleId="NoSpacing">
    <w:name w:val="No Spacing"/>
    <w:uiPriority w:val="1"/>
    <w:qFormat/>
    <w:rsid w:val="008E3485"/>
    <w:pPr>
      <w:spacing w:after="0" w:line="240" w:lineRule="auto"/>
    </w:pPr>
    <w:rPr>
      <w:rFonts w:eastAsiaTheme="minorEastAsia"/>
      <w:sz w:val="21"/>
      <w:szCs w:val="2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485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485"/>
    <w:rPr>
      <w:rFonts w:asciiTheme="majorHAnsi" w:eastAsiaTheme="majorEastAsia" w:hAnsiTheme="majorHAnsi" w:cstheme="majorBidi"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8E348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E3485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8E348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E348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8E3485"/>
    <w:rPr>
      <w:b/>
      <w:bCs/>
      <w:caps w:val="0"/>
      <w:smallCaps/>
      <w:spacing w:val="0"/>
    </w:rPr>
  </w:style>
  <w:style w:type="character" w:customStyle="1" w:styleId="normaltextrun">
    <w:name w:val="normaltextrun"/>
    <w:basedOn w:val="DefaultParagraphFont"/>
    <w:rsid w:val="008E3485"/>
  </w:style>
  <w:style w:type="paragraph" w:customStyle="1" w:styleId="StyleInfo">
    <w:name w:val="Style Info"/>
    <w:basedOn w:val="Normal"/>
    <w:qFormat/>
    <w:rsid w:val="008E3485"/>
    <w:pPr>
      <w:framePr w:wrap="around" w:vAnchor="text" w:hAnchor="text" w:y="1"/>
      <w:pBdr>
        <w:top w:val="single" w:sz="4" w:space="1" w:color="E7E6E6" w:themeColor="background2"/>
        <w:left w:val="single" w:sz="4" w:space="4" w:color="E7E6E6" w:themeColor="background2"/>
        <w:bottom w:val="single" w:sz="4" w:space="1" w:color="E7E6E6" w:themeColor="background2"/>
        <w:right w:val="single" w:sz="4" w:space="4" w:color="E7E6E6" w:themeColor="background2"/>
      </w:pBdr>
      <w:spacing w:after="240" w:line="240" w:lineRule="auto"/>
    </w:pPr>
    <w:rPr>
      <w:rFonts w:asciiTheme="minorHAnsi" w:eastAsia="Times New Roman" w:hAnsiTheme="minorHAnsi" w:cstheme="minorHAnsi"/>
      <w:i/>
      <w:color w:val="E7E6E6" w:themeColor="background2"/>
      <w:sz w:val="24"/>
      <w:szCs w:val="24"/>
      <w:lang w:val="en-US"/>
    </w:rPr>
  </w:style>
  <w:style w:type="paragraph" w:customStyle="1" w:styleId="Example">
    <w:name w:val="Example"/>
    <w:basedOn w:val="Normal"/>
    <w:qFormat/>
    <w:rsid w:val="008E3485"/>
    <w:pPr>
      <w:framePr w:wrap="around" w:vAnchor="text" w:hAnchor="text" w:y="1"/>
      <w:pBdr>
        <w:top w:val="dashed" w:sz="4" w:space="1" w:color="44546A" w:themeColor="text2"/>
        <w:left w:val="dashed" w:sz="4" w:space="4" w:color="44546A" w:themeColor="text2"/>
        <w:bottom w:val="dashed" w:sz="4" w:space="1" w:color="44546A" w:themeColor="text2"/>
        <w:right w:val="dashed" w:sz="4" w:space="4" w:color="44546A" w:themeColor="text2"/>
      </w:pBdr>
      <w:shd w:val="clear" w:color="auto" w:fill="DEE3EA"/>
      <w:spacing w:line="276" w:lineRule="auto"/>
    </w:pPr>
    <w:rPr>
      <w:rFonts w:asciiTheme="minorHAnsi" w:eastAsiaTheme="minorEastAsia" w:hAnsiTheme="minorHAnsi" w:cstheme="minorHAnsi"/>
      <w:i/>
      <w:color w:val="44546A" w:themeColor="text2"/>
      <w:sz w:val="24"/>
      <w:szCs w:val="21"/>
      <w:lang w:val="en-US"/>
    </w:rPr>
  </w:style>
  <w:style w:type="table" w:styleId="TableGrid">
    <w:name w:val="Table Grid"/>
    <w:basedOn w:val="TableNormal"/>
    <w:uiPriority w:val="59"/>
    <w:rsid w:val="008E3485"/>
    <w:pPr>
      <w:spacing w:after="0" w:line="240" w:lineRule="auto"/>
    </w:pPr>
    <w:rPr>
      <w:sz w:val="21"/>
      <w:szCs w:val="21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0">
    <w:name w:val="Code"/>
    <w:basedOn w:val="Normal"/>
    <w:link w:val="CodeChar0"/>
    <w:qFormat/>
    <w:rsid w:val="008E3485"/>
    <w:pPr>
      <w:spacing w:before="80" w:after="120" w:line="276" w:lineRule="auto"/>
    </w:pPr>
    <w:rPr>
      <w:rFonts w:ascii="Consolas" w:hAnsi="Consolas"/>
      <w:b/>
      <w:noProof/>
    </w:rPr>
  </w:style>
  <w:style w:type="character" w:customStyle="1" w:styleId="CodeChar0">
    <w:name w:val="Code Char"/>
    <w:basedOn w:val="DefaultParagraphFont"/>
    <w:link w:val="Code0"/>
    <w:rsid w:val="008E3485"/>
    <w:rPr>
      <w:rFonts w:ascii="Consolas" w:hAnsi="Consolas"/>
      <w:b/>
      <w:noProof/>
    </w:rPr>
  </w:style>
  <w:style w:type="table" w:styleId="TableGridLight">
    <w:name w:val="Grid Table Light"/>
    <w:basedOn w:val="TableNormal"/>
    <w:uiPriority w:val="40"/>
    <w:rsid w:val="00401C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2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7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6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7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4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9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5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7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1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3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7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5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1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8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3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4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1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9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0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4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2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8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8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9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3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6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9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73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9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mchill\Downloads\Sirma%20-%20Letterhead%20-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B7519-6628-44D6-B85B-D52598F77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Sirma - Letterhead -1.dotx</Template>
  <TotalTime>1366</TotalTime>
  <Pages>3</Pages>
  <Words>913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Momchill Zarev</dc:creator>
  <cp:keywords/>
  <dc:description/>
  <cp:lastModifiedBy>Alen Paunov</cp:lastModifiedBy>
  <cp:revision>16</cp:revision>
  <cp:lastPrinted>2023-02-01T10:01:00Z</cp:lastPrinted>
  <dcterms:created xsi:type="dcterms:W3CDTF">2023-09-02T09:31:00Z</dcterms:created>
  <dcterms:modified xsi:type="dcterms:W3CDTF">2025-01-16T12:17:00Z</dcterms:modified>
  <cp:category/>
</cp:coreProperties>
</file>