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B0BD" w14:textId="50B70B3A" w:rsidR="00434B11" w:rsidRPr="00AA0D13" w:rsidRDefault="002923D4" w:rsidP="00EE49D3">
      <w:pPr>
        <w:pStyle w:val="Title"/>
        <w:rPr>
          <w:rFonts w:ascii="TT Norms Pro" w:hAnsi="TT Norms Pro"/>
          <w:lang w:val="bg-BG"/>
        </w:rPr>
      </w:pPr>
      <w:r>
        <w:rPr>
          <w:rFonts w:ascii="TT Norms Pro" w:hAnsi="TT Norms Pro"/>
        </w:rPr>
        <w:t xml:space="preserve">Functions &amp; Procedures </w:t>
      </w:r>
      <w:r w:rsidR="000F6D6F" w:rsidRPr="00AA0D13">
        <w:rPr>
          <w:rFonts w:ascii="TT Norms Pro" w:hAnsi="TT Norms Pro"/>
        </w:rPr>
        <w:t xml:space="preserve"> </w:t>
      </w:r>
      <w:r w:rsidR="00EE49D3" w:rsidRPr="00AA0D13">
        <w:rPr>
          <w:rFonts w:ascii="TT Norms Pro" w:hAnsi="TT Norms Pro"/>
        </w:rPr>
        <w:t>–</w:t>
      </w:r>
      <w:r w:rsidR="00AA0D13" w:rsidRPr="00AA0D13">
        <w:rPr>
          <w:rFonts w:ascii="TT Norms Pro" w:hAnsi="TT Norms Pro"/>
        </w:rPr>
        <w:t xml:space="preserve"> </w:t>
      </w:r>
      <w:r w:rsidR="00434B11" w:rsidRPr="00AA0D13">
        <w:rPr>
          <w:rFonts w:ascii="TT Norms Pro" w:hAnsi="TT Norms Pro"/>
        </w:rPr>
        <w:t>Exercises</w:t>
      </w:r>
    </w:p>
    <w:sdt>
      <w:sdtPr>
        <w:rPr>
          <w:rFonts w:eastAsiaTheme="minorEastAsia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2"/>
        </w:rPr>
      </w:sdtEndPr>
      <w:sdtContent>
        <w:p w14:paraId="2841C384" w14:textId="7DD21A61" w:rsidR="004148F0" w:rsidRDefault="00434B1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r w:rsidRPr="00AA0D13">
            <w:fldChar w:fldCharType="begin"/>
          </w:r>
          <w:r w:rsidRPr="00AA0D13">
            <w:instrText xml:space="preserve"> TOC \o "1-3" \h \z \u </w:instrText>
          </w:r>
          <w:r w:rsidRPr="00AA0D13">
            <w:fldChar w:fldCharType="separate"/>
          </w:r>
          <w:hyperlink w:anchor="_Toc188974870" w:history="1">
            <w:r w:rsidR="004148F0" w:rsidRPr="001E6D14">
              <w:rPr>
                <w:rStyle w:val="Hyperlink"/>
                <w:noProof/>
              </w:rPr>
              <w:t>1.</w:t>
            </w:r>
            <w:r w:rsidR="004148F0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="004148F0" w:rsidRPr="001E6D14">
              <w:rPr>
                <w:rStyle w:val="Hyperlink"/>
                <w:noProof/>
              </w:rPr>
              <w:t>Database Setup</w:t>
            </w:r>
            <w:r w:rsidR="004148F0">
              <w:rPr>
                <w:noProof/>
                <w:webHidden/>
              </w:rPr>
              <w:tab/>
            </w:r>
            <w:r w:rsidR="004148F0">
              <w:rPr>
                <w:noProof/>
                <w:webHidden/>
              </w:rPr>
              <w:fldChar w:fldCharType="begin"/>
            </w:r>
            <w:r w:rsidR="004148F0">
              <w:rPr>
                <w:noProof/>
                <w:webHidden/>
              </w:rPr>
              <w:instrText xml:space="preserve"> PAGEREF _Toc188974870 \h </w:instrText>
            </w:r>
            <w:r w:rsidR="004148F0">
              <w:rPr>
                <w:noProof/>
                <w:webHidden/>
              </w:rPr>
            </w:r>
            <w:r w:rsidR="004148F0">
              <w:rPr>
                <w:noProof/>
                <w:webHidden/>
              </w:rPr>
              <w:fldChar w:fldCharType="separate"/>
            </w:r>
            <w:r w:rsidR="004148F0">
              <w:rPr>
                <w:noProof/>
                <w:webHidden/>
              </w:rPr>
              <w:t>1</w:t>
            </w:r>
            <w:r w:rsidR="004148F0">
              <w:rPr>
                <w:noProof/>
                <w:webHidden/>
              </w:rPr>
              <w:fldChar w:fldCharType="end"/>
            </w:r>
          </w:hyperlink>
        </w:p>
        <w:p w14:paraId="7DF65F77" w14:textId="07FDF8BE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1" w:history="1">
            <w:r w:rsidRPr="001E6D1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Scalar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4121" w14:textId="246D3BC1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2" w:history="1">
            <w:r w:rsidRPr="001E6D1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Inline Table-Valued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7438" w14:textId="5A9C5F45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3" w:history="1">
            <w:r w:rsidRPr="001E6D1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Multi-Statement Table-Valued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4B1C" w14:textId="4FB9AAEA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4" w:history="1">
            <w:r w:rsidRPr="001E6D1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1E94" w14:textId="03F4B396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5" w:history="1">
            <w:r w:rsidRPr="001E6D1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Optional Advanced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085F" w14:textId="777AF073" w:rsidR="007F144A" w:rsidRPr="00AA0D13" w:rsidRDefault="00434B11" w:rsidP="00EE49D3">
          <w:r w:rsidRPr="00AA0D13">
            <w:rPr>
              <w:b/>
              <w:bCs/>
              <w:noProof/>
            </w:rPr>
            <w:fldChar w:fldCharType="end"/>
          </w:r>
        </w:p>
      </w:sdtContent>
    </w:sdt>
    <w:p w14:paraId="32493978" w14:textId="1034E956" w:rsidR="00DA77D1" w:rsidRPr="002923D4" w:rsidRDefault="002923D4" w:rsidP="00DA77D1">
      <w:pPr>
        <w:pStyle w:val="Heading1"/>
        <w:numPr>
          <w:ilvl w:val="0"/>
          <w:numId w:val="91"/>
        </w:numPr>
      </w:pPr>
      <w:bookmarkStart w:id="0" w:name="_Toc188974870"/>
      <w:r w:rsidRPr="002923D4">
        <w:t>Database Setup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2"/>
      </w:tblGrid>
      <w:tr w:rsidR="00DA77D1" w14:paraId="7D556B4C" w14:textId="77777777" w:rsidTr="00DA77D1">
        <w:tc>
          <w:tcPr>
            <w:tcW w:w="10042" w:type="dxa"/>
          </w:tcPr>
          <w:p w14:paraId="294F057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CREATE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DATABASE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PracticeDB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;</w:t>
            </w:r>
          </w:p>
          <w:p w14:paraId="5791349E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GO</w:t>
            </w:r>
          </w:p>
          <w:p w14:paraId="789C6670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USE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PracticeDB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;</w:t>
            </w:r>
          </w:p>
          <w:p w14:paraId="2312DD1C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GO</w:t>
            </w:r>
          </w:p>
          <w:p w14:paraId="25B94FEB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513BAE8E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CREATE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TABLE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Employees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</w:p>
          <w:p w14:paraId="79A462A9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EmployeeId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PRIMARY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KEY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IDENTITY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3269EEDF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Name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NVARCHAR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50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24FDB60F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DateOfBirth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DATE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</w:p>
          <w:p w14:paraId="343E172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DepartmentId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</w:p>
          <w:p w14:paraId="4D0ABB09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Salary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DECIMAL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2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</w:p>
          <w:p w14:paraId="2FB624E2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79B1B90E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32154ED0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CREATE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TABLE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Departments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</w:p>
          <w:p w14:paraId="767D5DCC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DepartmentId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PRIMARY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KEY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IDENTITY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42844BF4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DepartmentName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NVARCHAR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50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</w:p>
          <w:p w14:paraId="6862986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297D42D8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457A1E60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CREATE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TABLE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Products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</w:p>
          <w:p w14:paraId="78EC34C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ProductId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PRIMARY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KEY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IDENTITY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18B158FD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ProductName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NVARCHAR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50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66AF9948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CategoryId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</w:p>
          <w:p w14:paraId="799841E9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Price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DECIMAL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2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612570EB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Stock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</w:p>
          <w:p w14:paraId="7469C926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lastRenderedPageBreak/>
              <w:t>);</w:t>
            </w:r>
          </w:p>
          <w:p w14:paraId="1956B89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2EF3F6AF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CREATE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TABLE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Categories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</w:p>
          <w:p w14:paraId="604B672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CategoryId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PRIMARY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KEY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IDENTITY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47C0F2E6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CategoryName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NVARCHAR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50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</w:p>
          <w:p w14:paraId="50333014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56C856E4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5EBA4AAF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8000"/>
                <w:sz w:val="28"/>
                <w:szCs w:val="28"/>
                <w:lang w:val="en-US"/>
              </w:rPr>
              <w:t>--Insert data</w:t>
            </w:r>
          </w:p>
          <w:p w14:paraId="2BCFFDF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INSERT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INTO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Departments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DepartmentName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VALUES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'HR'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'IT'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'Sales'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'Marketing'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654E666F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0BBCA6A4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INSERT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INTO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Employees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Name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DateOfBirth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DepartmentId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Salary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</w:p>
          <w:p w14:paraId="5F518DC9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VALUES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56B9384D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'John Doe'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'1990-06-15'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50000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1AB1CB79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'Jane Smith'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'1985-12-22'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2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70000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31D7B13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'Alice Brown'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'1992-03-10'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3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45000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3AB60656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'Bob Johnson'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'1988-09-05'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4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55000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741DE10A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394F27A2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INSERT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INTO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Categories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CategoryName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VALUES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'Electronics'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'Clothing'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'Home Appliances'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  <w:p w14:paraId="2CB03404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</w:p>
          <w:p w14:paraId="7EC83FD6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INSERT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INTO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Products</w:t>
            </w: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>ProductName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CategoryId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Price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Stock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</w:t>
            </w:r>
          </w:p>
          <w:p w14:paraId="6345F265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VALUES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0D70FE10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'Smartphone'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699.99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50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42CF5878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'Laptop'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1299.99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30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2781D753" w14:textId="77777777" w:rsidR="002923D4" w:rsidRPr="002923D4" w:rsidRDefault="002923D4" w:rsidP="002923D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'T-Shirt'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2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19.99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100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),</w:t>
            </w:r>
          </w:p>
          <w:p w14:paraId="2C9222FF" w14:textId="3B2E5BED" w:rsidR="00DA77D1" w:rsidRDefault="002923D4" w:rsidP="002923D4">
            <w:pPr>
              <w:rPr>
                <w:lang w:val="en-US"/>
              </w:rPr>
            </w:pP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'Vacuum Cleaner'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3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149.99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20</w:t>
            </w:r>
            <w:r w:rsidRPr="002923D4">
              <w:rPr>
                <w:rFonts w:ascii="Consolas" w:hAnsi="Consolas" w:cs="Consolas"/>
                <w:color w:val="808080"/>
                <w:sz w:val="28"/>
                <w:szCs w:val="28"/>
                <w:lang w:val="en-US"/>
              </w:rPr>
              <w:t>);</w:t>
            </w:r>
          </w:p>
        </w:tc>
      </w:tr>
    </w:tbl>
    <w:p w14:paraId="258B6FAB" w14:textId="77777777" w:rsidR="002923D4" w:rsidRPr="002923D4" w:rsidRDefault="002923D4" w:rsidP="002923D4">
      <w:pPr>
        <w:pStyle w:val="Heading1"/>
        <w:numPr>
          <w:ilvl w:val="0"/>
          <w:numId w:val="91"/>
        </w:numPr>
      </w:pPr>
      <w:bookmarkStart w:id="1" w:name="_Toc188974871"/>
      <w:r w:rsidRPr="002923D4">
        <w:lastRenderedPageBreak/>
        <w:t>Scalar Functions</w:t>
      </w:r>
      <w:bookmarkEnd w:id="1"/>
    </w:p>
    <w:p w14:paraId="7147C996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scalar function GetFullYear that extracts the year from a given date. Test it using GETDATE().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7A50E48A" w14:textId="77777777" w:rsidTr="002923D4">
        <w:tc>
          <w:tcPr>
            <w:tcW w:w="6475" w:type="dxa"/>
          </w:tcPr>
          <w:p w14:paraId="48743FAF" w14:textId="6607EDF8" w:rsidR="002923D4" w:rsidRDefault="002923D4" w:rsidP="002923D4">
            <w:pPr>
              <w:rPr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GetFullYear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FF00FF"/>
                <w:szCs w:val="24"/>
                <w:lang w:val="en-US"/>
              </w:rPr>
              <w:t>GETDATE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());</w:t>
            </w:r>
          </w:p>
        </w:tc>
        <w:tc>
          <w:tcPr>
            <w:tcW w:w="3567" w:type="dxa"/>
          </w:tcPr>
          <w:p w14:paraId="2EBBEBC6" w14:textId="6B462333" w:rsidR="002923D4" w:rsidRDefault="002923D4" w:rsidP="002923D4">
            <w:pPr>
              <w:rPr>
                <w:lang w:val="en-US"/>
              </w:rPr>
            </w:pPr>
            <w:r>
              <w:rPr>
                <w:lang w:val="en-US"/>
              </w:rPr>
              <w:t>2025</w:t>
            </w:r>
          </w:p>
        </w:tc>
      </w:tr>
    </w:tbl>
    <w:p w14:paraId="41DA85E7" w14:textId="77777777" w:rsidR="002923D4" w:rsidRPr="002923D4" w:rsidRDefault="002923D4" w:rsidP="002923D4">
      <w:pPr>
        <w:rPr>
          <w:lang w:val="en-US"/>
        </w:rPr>
      </w:pPr>
    </w:p>
    <w:p w14:paraId="6A0D70DB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 scalar function GetAnnualSalary that calculates the annual salary of an employee based on their monthly salary.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1950CBF8" w14:textId="77777777" w:rsidTr="007E796E">
        <w:tc>
          <w:tcPr>
            <w:tcW w:w="6475" w:type="dxa"/>
          </w:tcPr>
          <w:p w14:paraId="2E9BFCC8" w14:textId="63A13185" w:rsidR="002923D4" w:rsidRDefault="002923D4" w:rsidP="007E796E">
            <w:pPr>
              <w:rPr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lastRenderedPageBreak/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GetAnnualSalary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5000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</w:p>
        </w:tc>
        <w:tc>
          <w:tcPr>
            <w:tcW w:w="3567" w:type="dxa"/>
          </w:tcPr>
          <w:p w14:paraId="313D5774" w14:textId="7F1B1819" w:rsidR="002923D4" w:rsidRDefault="002923D4" w:rsidP="007E796E">
            <w:pPr>
              <w:rPr>
                <w:lang w:val="en-US"/>
              </w:rPr>
            </w:pPr>
            <w:r>
              <w:rPr>
                <w:lang w:val="en-US"/>
              </w:rPr>
              <w:t>60000</w:t>
            </w:r>
          </w:p>
        </w:tc>
      </w:tr>
    </w:tbl>
    <w:p w14:paraId="316C9BA6" w14:textId="77777777" w:rsidR="002923D4" w:rsidRPr="002923D4" w:rsidRDefault="002923D4" w:rsidP="002923D4">
      <w:pPr>
        <w:rPr>
          <w:lang w:val="en-US"/>
        </w:rPr>
      </w:pPr>
    </w:p>
    <w:p w14:paraId="20AF7B05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function IsInStock that takes a product ID and returns TRUE if the stock is greater than 0, otherwise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0FF98575" w14:textId="77777777" w:rsidTr="002923D4">
        <w:tc>
          <w:tcPr>
            <w:tcW w:w="6475" w:type="dxa"/>
          </w:tcPr>
          <w:p w14:paraId="64373B21" w14:textId="418775C0" w:rsidR="002923D4" w:rsidRPr="002923D4" w:rsidRDefault="002923D4" w:rsidP="002923D4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IsInStock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8000"/>
                <w:szCs w:val="24"/>
                <w:lang w:val="en-US"/>
              </w:rPr>
              <w:t>--</w:t>
            </w:r>
            <w:r>
              <w:rPr>
                <w:rFonts w:ascii="Consolas" w:hAnsi="Consolas" w:cs="Consolas"/>
                <w:color w:val="008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8000"/>
                <w:szCs w:val="24"/>
                <w:lang w:val="en-US"/>
              </w:rPr>
              <w:t>Smartphone</w:t>
            </w:r>
          </w:p>
        </w:tc>
        <w:tc>
          <w:tcPr>
            <w:tcW w:w="3567" w:type="dxa"/>
          </w:tcPr>
          <w:p w14:paraId="35E43CB4" w14:textId="73A95418" w:rsidR="002923D4" w:rsidRDefault="002923D4" w:rsidP="002923D4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1F03FA09" w14:textId="77777777" w:rsidR="002923D4" w:rsidRPr="002923D4" w:rsidRDefault="002923D4" w:rsidP="002923D4">
      <w:pPr>
        <w:rPr>
          <w:lang w:val="en-US"/>
        </w:rPr>
      </w:pPr>
    </w:p>
    <w:p w14:paraId="070F3328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Develop a scalar function GetDiscountPrice that takes a price and a discount percentage and returns the discounted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293362C2" w14:textId="77777777" w:rsidTr="007E796E">
        <w:tc>
          <w:tcPr>
            <w:tcW w:w="6475" w:type="dxa"/>
          </w:tcPr>
          <w:p w14:paraId="4BF44ACE" w14:textId="0CAC14AC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GetDiscountPrice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699.99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,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10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</w:p>
        </w:tc>
        <w:tc>
          <w:tcPr>
            <w:tcW w:w="3567" w:type="dxa"/>
          </w:tcPr>
          <w:p w14:paraId="75E6901B" w14:textId="1CDBEFDE" w:rsidR="002923D4" w:rsidRDefault="002923D4" w:rsidP="007E796E">
            <w:pPr>
              <w:rPr>
                <w:lang w:val="en-US"/>
              </w:rPr>
            </w:pPr>
            <w:r>
              <w:rPr>
                <w:lang w:val="en-US"/>
              </w:rPr>
              <w:t>629.99</w:t>
            </w:r>
          </w:p>
        </w:tc>
      </w:tr>
    </w:tbl>
    <w:p w14:paraId="65AA3C4F" w14:textId="77777777" w:rsidR="002923D4" w:rsidRPr="002923D4" w:rsidRDefault="002923D4" w:rsidP="002923D4">
      <w:pPr>
        <w:rPr>
          <w:lang w:val="en-US"/>
        </w:rPr>
      </w:pPr>
    </w:p>
    <w:p w14:paraId="6D2A2BD1" w14:textId="77777777" w:rsidR="002923D4" w:rsidRPr="002923D4" w:rsidRDefault="002923D4" w:rsidP="002923D4">
      <w:pPr>
        <w:pStyle w:val="Heading1"/>
        <w:numPr>
          <w:ilvl w:val="0"/>
          <w:numId w:val="91"/>
        </w:numPr>
      </w:pPr>
      <w:bookmarkStart w:id="2" w:name="_Toc188974872"/>
      <w:r w:rsidRPr="002923D4">
        <w:t>Inline Table-Valued Functions</w:t>
      </w:r>
      <w:bookmarkEnd w:id="2"/>
    </w:p>
    <w:p w14:paraId="05DFEA2A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an inline TVF GetEmployeesByDepartment that returns all employees belonging to a given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5547"/>
      </w:tblGrid>
      <w:tr w:rsidR="002923D4" w14:paraId="62519A7E" w14:textId="77777777" w:rsidTr="002923D4">
        <w:tc>
          <w:tcPr>
            <w:tcW w:w="4495" w:type="dxa"/>
          </w:tcPr>
          <w:p w14:paraId="04D08D05" w14:textId="03D31E22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*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FROM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GetEmployeesByDepartment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2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</w:p>
        </w:tc>
        <w:tc>
          <w:tcPr>
            <w:tcW w:w="5547" w:type="dxa"/>
          </w:tcPr>
          <w:p w14:paraId="4629CCBB" w14:textId="77777777" w:rsidR="002923D4" w:rsidRDefault="002923D4" w:rsidP="007E796E">
            <w:r w:rsidRPr="002923D4">
              <w:t xml:space="preserve">EmployeeId | Name | DepartmentId | Salary </w:t>
            </w:r>
          </w:p>
          <w:p w14:paraId="24C71D81" w14:textId="77777777" w:rsidR="002923D4" w:rsidRDefault="002923D4" w:rsidP="007E796E">
            <w:r w:rsidRPr="002923D4">
              <w:t>-----------------------------------------------</w:t>
            </w:r>
          </w:p>
          <w:p w14:paraId="4FBEB5CF" w14:textId="4B4EB01D" w:rsidR="002923D4" w:rsidRDefault="002923D4" w:rsidP="007E796E">
            <w:pPr>
              <w:rPr>
                <w:lang w:val="en-US"/>
              </w:rPr>
            </w:pPr>
            <w:r w:rsidRPr="002923D4">
              <w:t xml:space="preserve"> 2 | Jane Smith | 2 | 70000</w:t>
            </w:r>
          </w:p>
        </w:tc>
      </w:tr>
    </w:tbl>
    <w:p w14:paraId="262F6F60" w14:textId="77777777" w:rsidR="002923D4" w:rsidRPr="002923D4" w:rsidRDefault="002923D4" w:rsidP="002923D4">
      <w:pPr>
        <w:rPr>
          <w:lang w:val="en-US"/>
        </w:rPr>
      </w:pPr>
    </w:p>
    <w:p w14:paraId="7A26FCD6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an inline TVF GetProductsByCategory that returns all products for a given category ID.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4043"/>
        <w:gridCol w:w="6482"/>
      </w:tblGrid>
      <w:tr w:rsidR="002923D4" w14:paraId="25F7893A" w14:textId="77777777" w:rsidTr="002923D4">
        <w:tc>
          <w:tcPr>
            <w:tcW w:w="4043" w:type="dxa"/>
          </w:tcPr>
          <w:p w14:paraId="72FBFCDD" w14:textId="044B5708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*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FROM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GetProductsByCategory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1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</w:p>
        </w:tc>
        <w:tc>
          <w:tcPr>
            <w:tcW w:w="6482" w:type="dxa"/>
          </w:tcPr>
          <w:p w14:paraId="25D45653" w14:textId="77777777" w:rsidR="002923D4" w:rsidRDefault="002923D4" w:rsidP="007E796E">
            <w:pPr>
              <w:pBdr>
                <w:bottom w:val="single" w:sz="6" w:space="1" w:color="auto"/>
              </w:pBdr>
            </w:pPr>
            <w:r w:rsidRPr="002923D4">
              <w:t xml:space="preserve">ProductId | ProductName | CategoryId | Price | Stock </w:t>
            </w:r>
          </w:p>
          <w:p w14:paraId="48209B6D" w14:textId="5E008033" w:rsidR="002923D4" w:rsidRPr="002923D4" w:rsidRDefault="002923D4" w:rsidP="007E796E">
            <w:r w:rsidRPr="002923D4">
              <w:t xml:space="preserve"> 1 | Smartphone | 1 | 699.99 | 50 2 | Laptop | 1 | 1299.99 | 30</w:t>
            </w:r>
          </w:p>
        </w:tc>
      </w:tr>
    </w:tbl>
    <w:p w14:paraId="44BE84B2" w14:textId="6AAB1311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function GetAffordableProducts that takes a maximum price as input and returns all products below that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38192143" w14:textId="77777777" w:rsidTr="007E796E">
        <w:tc>
          <w:tcPr>
            <w:tcW w:w="6475" w:type="dxa"/>
          </w:tcPr>
          <w:p w14:paraId="5DFBE538" w14:textId="0A681282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lastRenderedPageBreak/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*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FROM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GetAffordableProducts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100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);</w:t>
            </w:r>
          </w:p>
        </w:tc>
        <w:tc>
          <w:tcPr>
            <w:tcW w:w="3567" w:type="dxa"/>
          </w:tcPr>
          <w:p w14:paraId="23957794" w14:textId="4B34F243" w:rsidR="002923D4" w:rsidRDefault="002923D4" w:rsidP="007E796E">
            <w:pPr>
              <w:rPr>
                <w:lang w:val="en-US"/>
              </w:rPr>
            </w:pPr>
            <w:r w:rsidRPr="002923D4">
              <w:t>3 | T-Shirt | 19.99</w:t>
            </w:r>
          </w:p>
        </w:tc>
      </w:tr>
    </w:tbl>
    <w:p w14:paraId="5BF56A51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 function GetDepartmentsWithEmployees that returns all departments with at least one employee.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20402523" w14:textId="77777777" w:rsidTr="007E796E">
        <w:tc>
          <w:tcPr>
            <w:tcW w:w="6475" w:type="dxa"/>
          </w:tcPr>
          <w:p w14:paraId="18CE3666" w14:textId="613838D1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*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</w:t>
            </w: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FROM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 xml:space="preserve"> dbo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.</w:t>
            </w:r>
            <w:r w:rsidRPr="002923D4">
              <w:rPr>
                <w:rFonts w:ascii="Consolas" w:hAnsi="Consolas" w:cs="Consolas"/>
                <w:color w:val="000000"/>
                <w:szCs w:val="24"/>
                <w:lang w:val="en-US"/>
              </w:rPr>
              <w:t>GetDepartmentsWithEmployees</w:t>
            </w:r>
            <w:r w:rsidRPr="002923D4">
              <w:rPr>
                <w:rFonts w:ascii="Consolas" w:hAnsi="Consolas" w:cs="Consolas"/>
                <w:color w:val="808080"/>
                <w:szCs w:val="24"/>
                <w:lang w:val="en-US"/>
              </w:rPr>
              <w:t>();</w:t>
            </w:r>
          </w:p>
        </w:tc>
        <w:tc>
          <w:tcPr>
            <w:tcW w:w="3567" w:type="dxa"/>
          </w:tcPr>
          <w:p w14:paraId="43C9330B" w14:textId="77777777" w:rsidR="002923D4" w:rsidRDefault="002923D4" w:rsidP="007E796E">
            <w:r w:rsidRPr="002923D4">
              <w:t xml:space="preserve">1 | HR </w:t>
            </w:r>
          </w:p>
          <w:p w14:paraId="6597E0AC" w14:textId="77777777" w:rsidR="002923D4" w:rsidRDefault="002923D4" w:rsidP="007E796E">
            <w:r w:rsidRPr="002923D4">
              <w:t xml:space="preserve">2 | IT </w:t>
            </w:r>
          </w:p>
          <w:p w14:paraId="3C5195DB" w14:textId="77777777" w:rsidR="002923D4" w:rsidRDefault="002923D4" w:rsidP="007E796E">
            <w:r w:rsidRPr="002923D4">
              <w:t xml:space="preserve">3 | Sales </w:t>
            </w:r>
          </w:p>
          <w:p w14:paraId="3A09AD0A" w14:textId="0E9319CD" w:rsidR="002923D4" w:rsidRDefault="002923D4" w:rsidP="007E796E">
            <w:pPr>
              <w:rPr>
                <w:lang w:val="en-US"/>
              </w:rPr>
            </w:pPr>
            <w:r w:rsidRPr="002923D4">
              <w:t>4 | Marketing</w:t>
            </w:r>
          </w:p>
        </w:tc>
      </w:tr>
    </w:tbl>
    <w:p w14:paraId="1015363B" w14:textId="77777777" w:rsidR="002923D4" w:rsidRPr="002923D4" w:rsidRDefault="002923D4" w:rsidP="002923D4">
      <w:pPr>
        <w:rPr>
          <w:lang w:val="en-US"/>
        </w:rPr>
      </w:pPr>
    </w:p>
    <w:p w14:paraId="70FC9478" w14:textId="77777777" w:rsidR="002923D4" w:rsidRPr="002923D4" w:rsidRDefault="002923D4" w:rsidP="002923D4">
      <w:pPr>
        <w:pStyle w:val="Heading1"/>
        <w:numPr>
          <w:ilvl w:val="0"/>
          <w:numId w:val="91"/>
        </w:numPr>
      </w:pPr>
      <w:bookmarkStart w:id="3" w:name="_Toc188974873"/>
      <w:r w:rsidRPr="002923D4">
        <w:t>Multi-Statement Table-Valued Functions</w:t>
      </w:r>
      <w:bookmarkEnd w:id="3"/>
    </w:p>
    <w:p w14:paraId="24D8A0C7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multi-statement TVF GetTopPaidEmployees that takes a department ID and returns the top 3 employees with the highest salaries in that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0814E94F" w14:textId="77777777" w:rsidTr="007E796E">
        <w:tc>
          <w:tcPr>
            <w:tcW w:w="6475" w:type="dxa"/>
          </w:tcPr>
          <w:p w14:paraId="033A17E4" w14:textId="000B74F5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  <w:lang w:val="en-US"/>
              </w:rPr>
              <w:t>SELECT * FROM dbo.GetTopPaidEmployees(3);</w:t>
            </w:r>
          </w:p>
        </w:tc>
        <w:tc>
          <w:tcPr>
            <w:tcW w:w="3567" w:type="dxa"/>
          </w:tcPr>
          <w:p w14:paraId="11411024" w14:textId="2B020904" w:rsidR="002923D4" w:rsidRDefault="002923D4" w:rsidP="007E796E">
            <w:pPr>
              <w:rPr>
                <w:lang w:val="en-US"/>
              </w:rPr>
            </w:pPr>
            <w:r w:rsidRPr="002923D4">
              <w:t>3 | Alice Brown| 45000</w:t>
            </w:r>
          </w:p>
        </w:tc>
      </w:tr>
    </w:tbl>
    <w:p w14:paraId="259CBC66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 function GetEmployeeDetails that returns a table with employee names, their department names, and salaries.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2667CFB6" w14:textId="77777777" w:rsidTr="007E796E">
        <w:tc>
          <w:tcPr>
            <w:tcW w:w="6475" w:type="dxa"/>
          </w:tcPr>
          <w:p w14:paraId="4A49D867" w14:textId="70B35DF9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SELECT * FROM dbo.GetEmployeeDetails();</w:t>
            </w:r>
          </w:p>
        </w:tc>
        <w:tc>
          <w:tcPr>
            <w:tcW w:w="3567" w:type="dxa"/>
          </w:tcPr>
          <w:p w14:paraId="5FC90292" w14:textId="77777777" w:rsidR="002923D4" w:rsidRDefault="002923D4" w:rsidP="007E796E">
            <w:r w:rsidRPr="002923D4">
              <w:t>1 | John Doe | HR | 50000</w:t>
            </w:r>
          </w:p>
          <w:p w14:paraId="6B07D448" w14:textId="3D74733B" w:rsidR="002923D4" w:rsidRDefault="002923D4" w:rsidP="007E796E">
            <w:pPr>
              <w:rPr>
                <w:lang w:val="en-US"/>
              </w:rPr>
            </w:pPr>
            <w:r w:rsidRPr="002923D4">
              <w:t>2 | Jane Smith | IT | 70000</w:t>
            </w:r>
          </w:p>
        </w:tc>
      </w:tr>
    </w:tbl>
    <w:p w14:paraId="08F4612F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Develop a multi-statement TVF GetOutOfStockProducts that returns all products where the stock is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0F050192" w14:textId="77777777" w:rsidTr="007E796E">
        <w:tc>
          <w:tcPr>
            <w:tcW w:w="6475" w:type="dxa"/>
          </w:tcPr>
          <w:p w14:paraId="3EE430F0" w14:textId="3B38449F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SELECT * FROM dbo.GetOutOfStockProducts();</w:t>
            </w:r>
          </w:p>
        </w:tc>
        <w:tc>
          <w:tcPr>
            <w:tcW w:w="3567" w:type="dxa"/>
          </w:tcPr>
          <w:p w14:paraId="355167B9" w14:textId="1F759DA0" w:rsidR="002923D4" w:rsidRDefault="002923D4" w:rsidP="007E796E">
            <w:pPr>
              <w:rPr>
                <w:lang w:val="en-US"/>
              </w:rPr>
            </w:pPr>
          </w:p>
        </w:tc>
      </w:tr>
    </w:tbl>
    <w:p w14:paraId="22411088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TVF GetEmployeesByAgeRange that takes a minimum and maximum age and returns employees whose age falls within the range.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55C2DA78" w14:textId="77777777" w:rsidTr="007E796E">
        <w:tc>
          <w:tcPr>
            <w:tcW w:w="6475" w:type="dxa"/>
          </w:tcPr>
          <w:p w14:paraId="16A64B5E" w14:textId="5E4BCA2A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SELECT * FROM dbo.GetEmployeesByAgeRange(30, 40);</w:t>
            </w:r>
          </w:p>
        </w:tc>
        <w:tc>
          <w:tcPr>
            <w:tcW w:w="3567" w:type="dxa"/>
          </w:tcPr>
          <w:p w14:paraId="69B6494F" w14:textId="77777777" w:rsidR="002923D4" w:rsidRDefault="002923D4" w:rsidP="007E796E">
            <w:r w:rsidRPr="002923D4">
              <w:t xml:space="preserve">1 | John Doe | 35 </w:t>
            </w:r>
          </w:p>
          <w:p w14:paraId="599F77C6" w14:textId="2728F7C7" w:rsidR="002923D4" w:rsidRDefault="002923D4" w:rsidP="007E796E">
            <w:pPr>
              <w:rPr>
                <w:lang w:val="en-US"/>
              </w:rPr>
            </w:pPr>
            <w:r w:rsidRPr="002923D4">
              <w:lastRenderedPageBreak/>
              <w:t>2 | Jane Smith | 39</w:t>
            </w:r>
          </w:p>
        </w:tc>
      </w:tr>
    </w:tbl>
    <w:p w14:paraId="56305128" w14:textId="77777777" w:rsidR="002923D4" w:rsidRPr="002923D4" w:rsidRDefault="002923D4" w:rsidP="002923D4">
      <w:pPr>
        <w:rPr>
          <w:lang w:val="en-US"/>
        </w:rPr>
      </w:pPr>
    </w:p>
    <w:p w14:paraId="3523FDAF" w14:textId="77777777" w:rsidR="002923D4" w:rsidRPr="002923D4" w:rsidRDefault="002923D4" w:rsidP="002923D4">
      <w:pPr>
        <w:pStyle w:val="Heading1"/>
        <w:numPr>
          <w:ilvl w:val="0"/>
          <w:numId w:val="91"/>
        </w:numPr>
      </w:pPr>
      <w:bookmarkStart w:id="4" w:name="_Toc188974874"/>
      <w:r w:rsidRPr="002923D4">
        <w:t>Stored Procedures</w:t>
      </w:r>
      <w:bookmarkEnd w:id="4"/>
    </w:p>
    <w:p w14:paraId="40C7F8F8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stored procedure UpdateSalary that takes an employee ID and a percentage and increases their salary by that percentage.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34211CFA" w14:textId="77777777" w:rsidTr="007E796E">
        <w:tc>
          <w:tcPr>
            <w:tcW w:w="6475" w:type="dxa"/>
          </w:tcPr>
          <w:p w14:paraId="33335CFF" w14:textId="57A33361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EXEC UpdateSalary 1, 10;</w:t>
            </w:r>
          </w:p>
        </w:tc>
        <w:tc>
          <w:tcPr>
            <w:tcW w:w="3567" w:type="dxa"/>
          </w:tcPr>
          <w:p w14:paraId="7DE77930" w14:textId="1CA8E9C3" w:rsidR="002923D4" w:rsidRDefault="002923D4" w:rsidP="007E796E">
            <w:pPr>
              <w:rPr>
                <w:lang w:val="en-US"/>
              </w:rPr>
            </w:pPr>
            <w:r w:rsidRPr="002923D4">
              <w:t>1 | 55000</w:t>
            </w:r>
          </w:p>
        </w:tc>
      </w:tr>
    </w:tbl>
    <w:p w14:paraId="52A70621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 stored procedure AddNewProduct to insert a new product into the Products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613725B5" w14:textId="77777777" w:rsidTr="007E796E">
        <w:tc>
          <w:tcPr>
            <w:tcW w:w="6475" w:type="dxa"/>
          </w:tcPr>
          <w:p w14:paraId="7D478693" w14:textId="54F6F5E5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EXEC AddNewProduct 'Smartwatch', 1, 199.99, 100;</w:t>
            </w:r>
          </w:p>
        </w:tc>
        <w:tc>
          <w:tcPr>
            <w:tcW w:w="3567" w:type="dxa"/>
          </w:tcPr>
          <w:p w14:paraId="7EA6D49A" w14:textId="5FC61F5F" w:rsidR="002923D4" w:rsidRDefault="002923D4" w:rsidP="007E796E">
            <w:pPr>
              <w:rPr>
                <w:lang w:val="en-US"/>
              </w:rPr>
            </w:pPr>
            <w:r w:rsidRPr="002923D4">
              <w:t>Product added successfully.</w:t>
            </w:r>
          </w:p>
        </w:tc>
      </w:tr>
    </w:tbl>
    <w:p w14:paraId="6CA2F721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Develop a stored procedure DeleteLowStockProducts that deletes all products with stock below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48AEB9EA" w14:textId="77777777" w:rsidTr="007E796E">
        <w:tc>
          <w:tcPr>
            <w:tcW w:w="6475" w:type="dxa"/>
          </w:tcPr>
          <w:p w14:paraId="4B65190B" w14:textId="056A2A42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EXEC DeleteLowStockProducts;</w:t>
            </w:r>
          </w:p>
        </w:tc>
        <w:tc>
          <w:tcPr>
            <w:tcW w:w="3567" w:type="dxa"/>
          </w:tcPr>
          <w:p w14:paraId="0EFE311C" w14:textId="47C241EB" w:rsidR="002923D4" w:rsidRDefault="002923D4" w:rsidP="007E796E">
            <w:pPr>
              <w:rPr>
                <w:lang w:val="en-US"/>
              </w:rPr>
            </w:pPr>
            <w:r w:rsidRPr="002923D4">
              <w:t>Products with low stock deleted.</w:t>
            </w:r>
          </w:p>
        </w:tc>
      </w:tr>
    </w:tbl>
    <w:p w14:paraId="42EF9058" w14:textId="77777777" w:rsidR="002923D4" w:rsidRDefault="002923D4" w:rsidP="002923D4">
      <w:pPr>
        <w:rPr>
          <w:lang w:val="en-US"/>
        </w:rPr>
      </w:pPr>
      <w:r w:rsidRPr="002923D4">
        <w:rPr>
          <w:lang w:val="en-US"/>
        </w:rPr>
        <w:t>Write a procedure TransferEmployee that takes an employee ID and a department ID and moves the employee to the new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3567"/>
      </w:tblGrid>
      <w:tr w:rsidR="002923D4" w14:paraId="7AA130EA" w14:textId="77777777" w:rsidTr="007E796E">
        <w:tc>
          <w:tcPr>
            <w:tcW w:w="6475" w:type="dxa"/>
          </w:tcPr>
          <w:p w14:paraId="03E4CCAA" w14:textId="63DD74F8" w:rsidR="002923D4" w:rsidRPr="002923D4" w:rsidRDefault="002923D4" w:rsidP="007E796E">
            <w:pPr>
              <w:rPr>
                <w:szCs w:val="24"/>
                <w:lang w:val="en-US"/>
              </w:rPr>
            </w:pPr>
            <w:r w:rsidRPr="002923D4">
              <w:rPr>
                <w:rFonts w:ascii="Consolas" w:hAnsi="Consolas" w:cs="Consolas"/>
                <w:color w:val="0000FF"/>
                <w:szCs w:val="24"/>
              </w:rPr>
              <w:t>EXEC TransferEmployee 4, 2;</w:t>
            </w:r>
          </w:p>
        </w:tc>
        <w:tc>
          <w:tcPr>
            <w:tcW w:w="3567" w:type="dxa"/>
          </w:tcPr>
          <w:p w14:paraId="209B232D" w14:textId="0D73DE34" w:rsidR="002923D4" w:rsidRDefault="002923D4" w:rsidP="007E796E">
            <w:pPr>
              <w:rPr>
                <w:lang w:val="en-US"/>
              </w:rPr>
            </w:pPr>
            <w:r w:rsidRPr="002923D4">
              <w:t>4 | Bob Johnson| 2</w:t>
            </w:r>
          </w:p>
        </w:tc>
      </w:tr>
    </w:tbl>
    <w:p w14:paraId="316B7E9B" w14:textId="77777777" w:rsidR="002923D4" w:rsidRPr="002923D4" w:rsidRDefault="002923D4" w:rsidP="002923D4">
      <w:pPr>
        <w:rPr>
          <w:lang w:val="en-US"/>
        </w:rPr>
      </w:pPr>
    </w:p>
    <w:p w14:paraId="7597ECC8" w14:textId="77777777" w:rsidR="002923D4" w:rsidRPr="002923D4" w:rsidRDefault="002923D4" w:rsidP="002923D4">
      <w:pPr>
        <w:pStyle w:val="Heading1"/>
        <w:numPr>
          <w:ilvl w:val="0"/>
          <w:numId w:val="91"/>
        </w:numPr>
      </w:pPr>
      <w:bookmarkStart w:id="5" w:name="_Toc188974875"/>
      <w:r w:rsidRPr="002923D4">
        <w:t>Optional Advanced Task</w:t>
      </w:r>
      <w:bookmarkEnd w:id="5"/>
    </w:p>
    <w:p w14:paraId="69274FCF" w14:textId="3422FFC9" w:rsidR="002923D4" w:rsidRDefault="002923D4" w:rsidP="002923D4">
      <w:pPr>
        <w:rPr>
          <w:lang w:val="en-US"/>
        </w:rPr>
      </w:pPr>
      <w:r w:rsidRPr="002923D4">
        <w:rPr>
          <w:lang w:val="en-US"/>
        </w:rPr>
        <w:t>Create a multi-result stored procedure GetEmployeeAndDepartmentInfo that returns:</w:t>
      </w:r>
    </w:p>
    <w:p w14:paraId="0BB1BA80" w14:textId="42E891C4" w:rsidR="002923D4" w:rsidRPr="002923D4" w:rsidRDefault="002923D4" w:rsidP="002923D4">
      <w:pPr>
        <w:pStyle w:val="ListParagraph"/>
        <w:numPr>
          <w:ilvl w:val="0"/>
          <w:numId w:val="97"/>
        </w:numPr>
      </w:pPr>
      <w:r w:rsidRPr="002923D4">
        <w:t>A result set of all employees.</w:t>
      </w:r>
    </w:p>
    <w:p w14:paraId="1A13AD62" w14:textId="36F6DFBB" w:rsidR="002923D4" w:rsidRPr="002923D4" w:rsidRDefault="002923D4" w:rsidP="002923D4">
      <w:pPr>
        <w:pStyle w:val="ListParagraph"/>
        <w:numPr>
          <w:ilvl w:val="0"/>
          <w:numId w:val="97"/>
        </w:numPr>
      </w:pPr>
      <w:r w:rsidRPr="002923D4">
        <w:t>A result set of all departments.</w:t>
      </w:r>
    </w:p>
    <w:sectPr w:rsidR="002923D4" w:rsidRPr="002923D4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7FCD" w14:textId="77777777" w:rsidR="00B345A4" w:rsidRDefault="00B345A4" w:rsidP="00EE49D3">
      <w:r>
        <w:separator/>
      </w:r>
    </w:p>
  </w:endnote>
  <w:endnote w:type="continuationSeparator" w:id="0">
    <w:p w14:paraId="3B88C49D" w14:textId="77777777" w:rsidR="00B345A4" w:rsidRDefault="00B345A4" w:rsidP="00EE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CA97" w14:textId="77777777" w:rsidR="00B94F19" w:rsidRDefault="00B94F19" w:rsidP="00EE49D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 w:rsidP="00EE49D3">
                          <w:pPr>
                            <w:rPr>
                              <w:rFonts w:ascii="Montserrat" w:hAnsi="Montserrat"/>
                              <w:lang w:val="en-US"/>
                            </w:rPr>
                          </w:pPr>
                          <w:r w:rsidRPr="002A3478"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xiD+wEAANQDAAAOAAAAZHJzL2Uyb0RvYy54bWysU11v2yAUfZ+0/4B4X+y4SdtYIVXXrtOk&#10;7kPq9gMIxjEacBmQ2Nmv7wW7abS9TfMDAq7vufece1jfDEaTg/RBgWV0PispkVZAo+yO0R/fH95d&#10;Ux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" filled="f" stroked="f">
              <v:textbox>
                <w:txbxContent>
                  <w:p w14:paraId="0C6E07BA" w14:textId="77777777" w:rsidR="00B94F19" w:rsidRPr="002A3478" w:rsidRDefault="00B94F19" w:rsidP="00EE49D3">
                    <w:pPr>
                      <w:rPr>
                        <w:rFonts w:ascii="Montserrat" w:hAnsi="Montserrat"/>
                        <w:lang w:val="en-US"/>
                      </w:rPr>
                    </w:pPr>
                    <w:r w:rsidRPr="002A3478"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E173" w14:textId="77777777" w:rsidR="00B345A4" w:rsidRDefault="00B345A4" w:rsidP="00EE49D3">
      <w:r>
        <w:separator/>
      </w:r>
    </w:p>
  </w:footnote>
  <w:footnote w:type="continuationSeparator" w:id="0">
    <w:p w14:paraId="42B47A54" w14:textId="77777777" w:rsidR="00B345A4" w:rsidRDefault="00B345A4" w:rsidP="00EE4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4E24" w14:textId="6D561554" w:rsidR="00AA0D13" w:rsidRPr="00AA0D13" w:rsidRDefault="00AA0D13" w:rsidP="00AA0D1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rPr>
        <w:rFonts w:ascii="Calibri" w:eastAsia="Calibri" w:hAnsi="Calibri" w:cs="Calibri"/>
        <w:color w:val="44546A" w:themeColor="text2"/>
        <w:szCs w:val="24"/>
        <w:lang w:val="en-US"/>
      </w:rPr>
    </w:pPr>
    <w:bookmarkStart w:id="6" w:name="_Hlk188514502"/>
    <w:bookmarkStart w:id="7" w:name="_Hlk188514503"/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hidden="0" allowOverlap="1" wp14:anchorId="2C048649" wp14:editId="439B2F70">
              <wp:simplePos x="0" y="0"/>
              <wp:positionH relativeFrom="column">
                <wp:posOffset>2032000</wp:posOffset>
              </wp:positionH>
              <wp:positionV relativeFrom="paragraph">
                <wp:posOffset>83820</wp:posOffset>
              </wp:positionV>
              <wp:extent cx="2370455" cy="276225"/>
              <wp:effectExtent l="0" t="0" r="0" b="9525"/>
              <wp:wrapSquare wrapText="bothSides" distT="45720" distB="45720" distL="114300" distR="114300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ABCF8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+359 2 976 8310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048649" id="Rectangle 3" o:spid="_x0000_s1026" style="position:absolute;margin-left:160pt;margin-top:6.6pt;width:186.65pt;height:2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" filled="f" stroked="f">
              <v:textbox inset="2.53958mm,1.2694mm,2.53958mm,1.2694mm">
                <w:txbxContent>
                  <w:p w14:paraId="0AFABCF8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+359 2 976 8310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5408" behindDoc="0" locked="0" layoutInCell="1" hidden="0" allowOverlap="1" wp14:anchorId="189E966B" wp14:editId="16FD4A76">
              <wp:simplePos x="0" y="0"/>
              <wp:positionH relativeFrom="column">
                <wp:posOffset>3815080</wp:posOffset>
              </wp:positionH>
              <wp:positionV relativeFrom="paragraph">
                <wp:posOffset>-133985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579A2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135 Tsarigradsko Shosse Blvd.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9E966B" id="Rectangle 4" o:spid="_x0000_s1027" style="position:absolute;margin-left:300.4pt;margin-top:-10.55pt;width:186.65pt;height:21.7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" filled="f" stroked="f">
              <v:textbox inset="2.53958mm,1.2694mm,2.53958mm,1.2694mm">
                <w:txbxContent>
                  <w:p w14:paraId="67C579A2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135 Tsarigradsko Shosse Blvd.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w:drawing>
        <wp:anchor distT="0" distB="0" distL="0" distR="0" simplePos="0" relativeHeight="251662336" behindDoc="1" locked="0" layoutInCell="1" hidden="0" allowOverlap="1" wp14:anchorId="0E1E3E34" wp14:editId="3945003F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9662" cy="1074798"/>
          <wp:effectExtent l="0" t="0" r="0" b="0"/>
          <wp:wrapNone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9662" cy="10747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A0D13">
      <w:rPr>
        <w:rFonts w:ascii="Calibri" w:eastAsia="Calibri" w:hAnsi="Calibri" w:cs="Calibri"/>
        <w:color w:val="44546A" w:themeColor="text2"/>
        <w:szCs w:val="24"/>
        <w:lang w:val="en-US"/>
      </w:rPr>
      <w:t xml:space="preserve">                                                                   </w: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272742EF" wp14:editId="1A7D2510">
              <wp:simplePos x="0" y="0"/>
              <wp:positionH relativeFrom="column">
                <wp:posOffset>2032000</wp:posOffset>
              </wp:positionH>
              <wp:positionV relativeFrom="paragraph">
                <wp:posOffset>-119379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65535" y="3646650"/>
                        <a:ext cx="236093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83876" w14:textId="2C4DDC3E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office@sirma.com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742EF" id="Rectangle 1" o:spid="_x0000_s1028" style="position:absolute;margin-left:160pt;margin-top:-9.4pt;width:186.6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" filled="f" stroked="f">
              <v:textbox inset="2.53958mm,1.2694mm,2.53958mm,1.2694mm">
                <w:txbxContent>
                  <w:p w14:paraId="1DD83876" w14:textId="2C4DDC3E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office@sirma.com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hidden="0" allowOverlap="1" wp14:anchorId="5961A82C" wp14:editId="0279361C">
              <wp:simplePos x="0" y="0"/>
              <wp:positionH relativeFrom="column">
                <wp:posOffset>3822700</wp:posOffset>
              </wp:positionH>
              <wp:positionV relativeFrom="paragraph">
                <wp:posOffset>45720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65535" y="3646650"/>
                        <a:ext cx="236093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02F1D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1784 Sofia, Bulgaria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61A82C" id="Rectangle 2" o:spid="_x0000_s1029" style="position:absolute;margin-left:301pt;margin-top:3.6pt;width:186.6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" filled="f" stroked="f">
              <v:textbox inset="2.53958mm,1.2694mm,2.53958mm,1.2694mm">
                <w:txbxContent>
                  <w:p w14:paraId="50302F1D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1784 Sofia, Bulgaria</w:t>
                    </w:r>
                  </w:p>
                </w:txbxContent>
              </v:textbox>
              <w10:wrap type="square"/>
            </v:rect>
          </w:pict>
        </mc:Fallback>
      </mc:AlternateContent>
    </w:r>
    <w:bookmarkEnd w:id="6"/>
    <w:bookmarkEnd w:id="7"/>
  </w:p>
  <w:p w14:paraId="419F2F75" w14:textId="5D5ED6B6" w:rsidR="00AA0D13" w:rsidRPr="00AA0D13" w:rsidRDefault="00AA0D13" w:rsidP="00AA0D13">
    <w:pPr>
      <w:pStyle w:val="Header"/>
      <w:spacing w:before="0"/>
      <w:rPr>
        <w:color w:val="44546A" w:themeColor="text2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79"/>
    <w:multiLevelType w:val="hybridMultilevel"/>
    <w:tmpl w:val="FEA8019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BD4"/>
    <w:multiLevelType w:val="hybridMultilevel"/>
    <w:tmpl w:val="E8EE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68C"/>
    <w:multiLevelType w:val="hybridMultilevel"/>
    <w:tmpl w:val="640E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D3AAD"/>
    <w:multiLevelType w:val="multilevel"/>
    <w:tmpl w:val="93720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532EB"/>
    <w:multiLevelType w:val="multilevel"/>
    <w:tmpl w:val="326E1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2B1"/>
    <w:multiLevelType w:val="multilevel"/>
    <w:tmpl w:val="D1A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7F6C"/>
    <w:multiLevelType w:val="multilevel"/>
    <w:tmpl w:val="473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90B"/>
    <w:multiLevelType w:val="hybridMultilevel"/>
    <w:tmpl w:val="3C74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7064D"/>
    <w:multiLevelType w:val="hybridMultilevel"/>
    <w:tmpl w:val="D7C2B25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E2702"/>
    <w:multiLevelType w:val="hybridMultilevel"/>
    <w:tmpl w:val="7D52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91E24"/>
    <w:multiLevelType w:val="hybridMultilevel"/>
    <w:tmpl w:val="1FC0618E"/>
    <w:lvl w:ilvl="0" w:tplc="AEA47150">
      <w:numFmt w:val="bullet"/>
      <w:lvlText w:val=""/>
      <w:lvlJc w:val="left"/>
      <w:pPr>
        <w:ind w:left="1428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31C5DFB"/>
    <w:multiLevelType w:val="hybridMultilevel"/>
    <w:tmpl w:val="595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100D1"/>
    <w:multiLevelType w:val="hybridMultilevel"/>
    <w:tmpl w:val="AA7ABCA6"/>
    <w:lvl w:ilvl="0" w:tplc="AEA47150">
      <w:numFmt w:val="bullet"/>
      <w:lvlText w:val=""/>
      <w:lvlJc w:val="left"/>
      <w:pPr>
        <w:ind w:left="720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407BA"/>
    <w:multiLevelType w:val="multilevel"/>
    <w:tmpl w:val="290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D58FD"/>
    <w:multiLevelType w:val="hybridMultilevel"/>
    <w:tmpl w:val="50006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A77D6"/>
    <w:multiLevelType w:val="multilevel"/>
    <w:tmpl w:val="632AC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9250D"/>
    <w:multiLevelType w:val="hybridMultilevel"/>
    <w:tmpl w:val="2970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CC4F37"/>
    <w:multiLevelType w:val="hybridMultilevel"/>
    <w:tmpl w:val="8C0C1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76848"/>
    <w:multiLevelType w:val="hybridMultilevel"/>
    <w:tmpl w:val="AE4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0787E"/>
    <w:multiLevelType w:val="hybridMultilevel"/>
    <w:tmpl w:val="B65C6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631D2"/>
    <w:multiLevelType w:val="hybridMultilevel"/>
    <w:tmpl w:val="F904C0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A0A31"/>
    <w:multiLevelType w:val="hybridMultilevel"/>
    <w:tmpl w:val="49BE69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3D170C"/>
    <w:multiLevelType w:val="multilevel"/>
    <w:tmpl w:val="DEBEC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73CAB"/>
    <w:multiLevelType w:val="hybridMultilevel"/>
    <w:tmpl w:val="525A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50085C"/>
    <w:multiLevelType w:val="hybridMultilevel"/>
    <w:tmpl w:val="B3AA3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87364"/>
    <w:multiLevelType w:val="hybridMultilevel"/>
    <w:tmpl w:val="35D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90702"/>
    <w:multiLevelType w:val="multilevel"/>
    <w:tmpl w:val="2D101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9A4B0C"/>
    <w:multiLevelType w:val="hybridMultilevel"/>
    <w:tmpl w:val="B2A86ACC"/>
    <w:lvl w:ilvl="0" w:tplc="B576E880">
      <w:start w:val="1"/>
      <w:numFmt w:val="decimal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90" w:hanging="360"/>
      </w:pPr>
    </w:lvl>
    <w:lvl w:ilvl="2" w:tplc="0409001B" w:tentative="1">
      <w:start w:val="1"/>
      <w:numFmt w:val="lowerRoman"/>
      <w:lvlText w:val="%3."/>
      <w:lvlJc w:val="right"/>
      <w:pPr>
        <w:ind w:left="-270" w:hanging="180"/>
      </w:pPr>
    </w:lvl>
    <w:lvl w:ilvl="3" w:tplc="0409000F" w:tentative="1">
      <w:start w:val="1"/>
      <w:numFmt w:val="decimal"/>
      <w:lvlText w:val="%4."/>
      <w:lvlJc w:val="left"/>
      <w:pPr>
        <w:ind w:left="450" w:hanging="360"/>
      </w:pPr>
    </w:lvl>
    <w:lvl w:ilvl="4" w:tplc="04090019" w:tentative="1">
      <w:start w:val="1"/>
      <w:numFmt w:val="lowerLetter"/>
      <w:lvlText w:val="%5."/>
      <w:lvlJc w:val="left"/>
      <w:pPr>
        <w:ind w:left="1170" w:hanging="360"/>
      </w:pPr>
    </w:lvl>
    <w:lvl w:ilvl="5" w:tplc="0409001B" w:tentative="1">
      <w:start w:val="1"/>
      <w:numFmt w:val="lowerRoman"/>
      <w:lvlText w:val="%6."/>
      <w:lvlJc w:val="right"/>
      <w:pPr>
        <w:ind w:left="1890" w:hanging="180"/>
      </w:pPr>
    </w:lvl>
    <w:lvl w:ilvl="6" w:tplc="0409000F" w:tentative="1">
      <w:start w:val="1"/>
      <w:numFmt w:val="decimal"/>
      <w:lvlText w:val="%7."/>
      <w:lvlJc w:val="left"/>
      <w:pPr>
        <w:ind w:left="2610" w:hanging="360"/>
      </w:pPr>
    </w:lvl>
    <w:lvl w:ilvl="7" w:tplc="04090019" w:tentative="1">
      <w:start w:val="1"/>
      <w:numFmt w:val="lowerLetter"/>
      <w:lvlText w:val="%8."/>
      <w:lvlJc w:val="left"/>
      <w:pPr>
        <w:ind w:left="3330" w:hanging="360"/>
      </w:pPr>
    </w:lvl>
    <w:lvl w:ilvl="8" w:tplc="0409001B" w:tentative="1">
      <w:start w:val="1"/>
      <w:numFmt w:val="lowerRoman"/>
      <w:lvlText w:val="%9."/>
      <w:lvlJc w:val="right"/>
      <w:pPr>
        <w:ind w:left="4050" w:hanging="180"/>
      </w:pPr>
    </w:lvl>
  </w:abstractNum>
  <w:abstractNum w:abstractNumId="28" w15:restartNumberingAfterBreak="0">
    <w:nsid w:val="36C03159"/>
    <w:multiLevelType w:val="hybridMultilevel"/>
    <w:tmpl w:val="ADCE57D2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72960"/>
    <w:multiLevelType w:val="hybridMultilevel"/>
    <w:tmpl w:val="F5AA077C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034F4D"/>
    <w:multiLevelType w:val="hybridMultilevel"/>
    <w:tmpl w:val="06100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C77B43"/>
    <w:multiLevelType w:val="hybridMultilevel"/>
    <w:tmpl w:val="2276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529FB"/>
    <w:multiLevelType w:val="multilevel"/>
    <w:tmpl w:val="8ED2A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2C6F54"/>
    <w:multiLevelType w:val="multilevel"/>
    <w:tmpl w:val="79285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FD1900"/>
    <w:multiLevelType w:val="hybridMultilevel"/>
    <w:tmpl w:val="731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430B45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41DE7"/>
    <w:multiLevelType w:val="hybridMultilevel"/>
    <w:tmpl w:val="B0682C66"/>
    <w:lvl w:ilvl="0" w:tplc="AEA47150">
      <w:numFmt w:val="bullet"/>
      <w:lvlText w:val=""/>
      <w:lvlJc w:val="left"/>
      <w:pPr>
        <w:ind w:left="1080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8980DF4"/>
    <w:multiLevelType w:val="hybridMultilevel"/>
    <w:tmpl w:val="FA8455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91FB4"/>
    <w:multiLevelType w:val="hybridMultilevel"/>
    <w:tmpl w:val="F1ECAC54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2C2478"/>
    <w:multiLevelType w:val="hybridMultilevel"/>
    <w:tmpl w:val="6B760B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1562A"/>
    <w:multiLevelType w:val="hybridMultilevel"/>
    <w:tmpl w:val="A6CC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B7BA7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D3BD2"/>
    <w:multiLevelType w:val="hybridMultilevel"/>
    <w:tmpl w:val="337A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441973"/>
    <w:multiLevelType w:val="multilevel"/>
    <w:tmpl w:val="025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10379"/>
    <w:multiLevelType w:val="multilevel"/>
    <w:tmpl w:val="F2041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FE63FC"/>
    <w:multiLevelType w:val="hybridMultilevel"/>
    <w:tmpl w:val="076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A26048"/>
    <w:multiLevelType w:val="multilevel"/>
    <w:tmpl w:val="E3A4C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EE1047"/>
    <w:multiLevelType w:val="hybridMultilevel"/>
    <w:tmpl w:val="66B6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2C1CC9"/>
    <w:multiLevelType w:val="hybridMultilevel"/>
    <w:tmpl w:val="ADC87F76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9D7FD5"/>
    <w:multiLevelType w:val="multilevel"/>
    <w:tmpl w:val="B3905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793DFE"/>
    <w:multiLevelType w:val="hybridMultilevel"/>
    <w:tmpl w:val="E648D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3F2018"/>
    <w:multiLevelType w:val="multilevel"/>
    <w:tmpl w:val="075CD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DE415D"/>
    <w:multiLevelType w:val="hybridMultilevel"/>
    <w:tmpl w:val="90C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AA263B"/>
    <w:multiLevelType w:val="hybridMultilevel"/>
    <w:tmpl w:val="B4AA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B775D6"/>
    <w:multiLevelType w:val="multilevel"/>
    <w:tmpl w:val="DD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595">
    <w:abstractNumId w:val="27"/>
  </w:num>
  <w:num w:numId="2" w16cid:durableId="786043222">
    <w:abstractNumId w:val="17"/>
  </w:num>
  <w:num w:numId="3" w16cid:durableId="820000710">
    <w:abstractNumId w:val="24"/>
  </w:num>
  <w:num w:numId="4" w16cid:durableId="1467426367">
    <w:abstractNumId w:val="39"/>
  </w:num>
  <w:num w:numId="5" w16cid:durableId="2023968193">
    <w:abstractNumId w:val="50"/>
  </w:num>
  <w:num w:numId="6" w16cid:durableId="706833452">
    <w:abstractNumId w:val="19"/>
  </w:num>
  <w:num w:numId="7" w16cid:durableId="799375183">
    <w:abstractNumId w:val="48"/>
  </w:num>
  <w:num w:numId="8" w16cid:durableId="1056976343">
    <w:abstractNumId w:val="28"/>
  </w:num>
  <w:num w:numId="9" w16cid:durableId="1206063705">
    <w:abstractNumId w:val="0"/>
  </w:num>
  <w:num w:numId="10" w16cid:durableId="633606377">
    <w:abstractNumId w:val="38"/>
  </w:num>
  <w:num w:numId="11" w16cid:durableId="1916745837">
    <w:abstractNumId w:val="29"/>
  </w:num>
  <w:num w:numId="12" w16cid:durableId="1828014596">
    <w:abstractNumId w:val="37"/>
  </w:num>
  <w:num w:numId="13" w16cid:durableId="1045981853">
    <w:abstractNumId w:val="8"/>
  </w:num>
  <w:num w:numId="14" w16cid:durableId="176041176">
    <w:abstractNumId w:val="21"/>
  </w:num>
  <w:num w:numId="15" w16cid:durableId="159276617">
    <w:abstractNumId w:val="20"/>
  </w:num>
  <w:num w:numId="16" w16cid:durableId="384791946">
    <w:abstractNumId w:val="2"/>
  </w:num>
  <w:num w:numId="17" w16cid:durableId="1239248562">
    <w:abstractNumId w:val="42"/>
  </w:num>
  <w:num w:numId="18" w16cid:durableId="1133987972">
    <w:abstractNumId w:val="23"/>
  </w:num>
  <w:num w:numId="19" w16cid:durableId="1273829830">
    <w:abstractNumId w:val="27"/>
  </w:num>
  <w:num w:numId="20" w16cid:durableId="361128296">
    <w:abstractNumId w:val="27"/>
  </w:num>
  <w:num w:numId="21" w16cid:durableId="593367779">
    <w:abstractNumId w:val="27"/>
  </w:num>
  <w:num w:numId="22" w16cid:durableId="1492940192">
    <w:abstractNumId w:val="27"/>
  </w:num>
  <w:num w:numId="23" w16cid:durableId="370349324">
    <w:abstractNumId w:val="27"/>
  </w:num>
  <w:num w:numId="24" w16cid:durableId="1502969841">
    <w:abstractNumId w:val="27"/>
  </w:num>
  <w:num w:numId="25" w16cid:durableId="1528369130">
    <w:abstractNumId w:val="27"/>
  </w:num>
  <w:num w:numId="26" w16cid:durableId="1831826356">
    <w:abstractNumId w:val="27"/>
  </w:num>
  <w:num w:numId="27" w16cid:durableId="1503472802">
    <w:abstractNumId w:val="52"/>
  </w:num>
  <w:num w:numId="28" w16cid:durableId="2072926110">
    <w:abstractNumId w:val="27"/>
  </w:num>
  <w:num w:numId="29" w16cid:durableId="983192444">
    <w:abstractNumId w:val="7"/>
  </w:num>
  <w:num w:numId="30" w16cid:durableId="30686710">
    <w:abstractNumId w:val="31"/>
  </w:num>
  <w:num w:numId="31" w16cid:durableId="1607039908">
    <w:abstractNumId w:val="11"/>
  </w:num>
  <w:num w:numId="32" w16cid:durableId="113066731">
    <w:abstractNumId w:val="47"/>
  </w:num>
  <w:num w:numId="33" w16cid:durableId="39863310">
    <w:abstractNumId w:val="53"/>
  </w:num>
  <w:num w:numId="34" w16cid:durableId="1704279949">
    <w:abstractNumId w:val="27"/>
  </w:num>
  <w:num w:numId="35" w16cid:durableId="1197891855">
    <w:abstractNumId w:val="27"/>
  </w:num>
  <w:num w:numId="36" w16cid:durableId="662004655">
    <w:abstractNumId w:val="45"/>
  </w:num>
  <w:num w:numId="37" w16cid:durableId="829903664">
    <w:abstractNumId w:val="18"/>
  </w:num>
  <w:num w:numId="38" w16cid:durableId="1036009188">
    <w:abstractNumId w:val="27"/>
  </w:num>
  <w:num w:numId="39" w16cid:durableId="1061750476">
    <w:abstractNumId w:val="27"/>
  </w:num>
  <w:num w:numId="40" w16cid:durableId="2041273406">
    <w:abstractNumId w:val="27"/>
  </w:num>
  <w:num w:numId="41" w16cid:durableId="5250993">
    <w:abstractNumId w:val="27"/>
  </w:num>
  <w:num w:numId="42" w16cid:durableId="1187673850">
    <w:abstractNumId w:val="27"/>
  </w:num>
  <w:num w:numId="43" w16cid:durableId="577372286">
    <w:abstractNumId w:val="27"/>
  </w:num>
  <w:num w:numId="44" w16cid:durableId="1513376453">
    <w:abstractNumId w:val="27"/>
  </w:num>
  <w:num w:numId="45" w16cid:durableId="889220259">
    <w:abstractNumId w:val="27"/>
  </w:num>
  <w:num w:numId="46" w16cid:durableId="509876246">
    <w:abstractNumId w:val="27"/>
  </w:num>
  <w:num w:numId="47" w16cid:durableId="707296946">
    <w:abstractNumId w:val="27"/>
  </w:num>
  <w:num w:numId="48" w16cid:durableId="688406982">
    <w:abstractNumId w:val="1"/>
  </w:num>
  <w:num w:numId="49" w16cid:durableId="1617130339">
    <w:abstractNumId w:val="27"/>
  </w:num>
  <w:num w:numId="50" w16cid:durableId="1361318837">
    <w:abstractNumId w:val="25"/>
  </w:num>
  <w:num w:numId="51" w16cid:durableId="46102223">
    <w:abstractNumId w:val="27"/>
  </w:num>
  <w:num w:numId="52" w16cid:durableId="1998682751">
    <w:abstractNumId w:val="27"/>
  </w:num>
  <w:num w:numId="53" w16cid:durableId="1619870740">
    <w:abstractNumId w:val="27"/>
  </w:num>
  <w:num w:numId="54" w16cid:durableId="1934583711">
    <w:abstractNumId w:val="16"/>
  </w:num>
  <w:num w:numId="55" w16cid:durableId="816190586">
    <w:abstractNumId w:val="34"/>
  </w:num>
  <w:num w:numId="56" w16cid:durableId="171335846">
    <w:abstractNumId w:val="54"/>
  </w:num>
  <w:num w:numId="57" w16cid:durableId="98836584">
    <w:abstractNumId w:val="5"/>
  </w:num>
  <w:num w:numId="58" w16cid:durableId="1168792749">
    <w:abstractNumId w:val="43"/>
  </w:num>
  <w:num w:numId="59" w16cid:durableId="670990275">
    <w:abstractNumId w:val="13"/>
  </w:num>
  <w:num w:numId="60" w16cid:durableId="1247417782">
    <w:abstractNumId w:val="22"/>
  </w:num>
  <w:num w:numId="61" w16cid:durableId="1615212917">
    <w:abstractNumId w:val="4"/>
  </w:num>
  <w:num w:numId="62" w16cid:durableId="1620599602">
    <w:abstractNumId w:val="6"/>
  </w:num>
  <w:num w:numId="63" w16cid:durableId="1278217115">
    <w:abstractNumId w:val="35"/>
  </w:num>
  <w:num w:numId="64" w16cid:durableId="1521703843">
    <w:abstractNumId w:val="41"/>
  </w:num>
  <w:num w:numId="65" w16cid:durableId="1720858206">
    <w:abstractNumId w:val="27"/>
  </w:num>
  <w:num w:numId="66" w16cid:durableId="909080503">
    <w:abstractNumId w:val="27"/>
  </w:num>
  <w:num w:numId="67" w16cid:durableId="1394355147">
    <w:abstractNumId w:val="27"/>
  </w:num>
  <w:num w:numId="68" w16cid:durableId="959647962">
    <w:abstractNumId w:val="27"/>
  </w:num>
  <w:num w:numId="69" w16cid:durableId="77870379">
    <w:abstractNumId w:val="27"/>
  </w:num>
  <w:num w:numId="70" w16cid:durableId="189952602">
    <w:abstractNumId w:val="27"/>
  </w:num>
  <w:num w:numId="71" w16cid:durableId="24140361">
    <w:abstractNumId w:val="27"/>
  </w:num>
  <w:num w:numId="72" w16cid:durableId="1438793913">
    <w:abstractNumId w:val="27"/>
  </w:num>
  <w:num w:numId="73" w16cid:durableId="1597712751">
    <w:abstractNumId w:val="27"/>
  </w:num>
  <w:num w:numId="74" w16cid:durableId="1628968683">
    <w:abstractNumId w:val="15"/>
  </w:num>
  <w:num w:numId="75" w16cid:durableId="564873862">
    <w:abstractNumId w:val="3"/>
  </w:num>
  <w:num w:numId="76" w16cid:durableId="1802963655">
    <w:abstractNumId w:val="26"/>
  </w:num>
  <w:num w:numId="77" w16cid:durableId="1872835612">
    <w:abstractNumId w:val="46"/>
  </w:num>
  <w:num w:numId="78" w16cid:durableId="227767857">
    <w:abstractNumId w:val="44"/>
  </w:num>
  <w:num w:numId="79" w16cid:durableId="689721955">
    <w:abstractNumId w:val="51"/>
  </w:num>
  <w:num w:numId="80" w16cid:durableId="615022298">
    <w:abstractNumId w:val="33"/>
  </w:num>
  <w:num w:numId="81" w16cid:durableId="455375601">
    <w:abstractNumId w:val="32"/>
  </w:num>
  <w:num w:numId="82" w16cid:durableId="1206287202">
    <w:abstractNumId w:val="49"/>
  </w:num>
  <w:num w:numId="83" w16cid:durableId="396125020">
    <w:abstractNumId w:val="27"/>
  </w:num>
  <w:num w:numId="84" w16cid:durableId="330724262">
    <w:abstractNumId w:val="27"/>
  </w:num>
  <w:num w:numId="85" w16cid:durableId="892157191">
    <w:abstractNumId w:val="27"/>
  </w:num>
  <w:num w:numId="86" w16cid:durableId="1160536537">
    <w:abstractNumId w:val="27"/>
  </w:num>
  <w:num w:numId="87" w16cid:durableId="1358311953">
    <w:abstractNumId w:val="27"/>
  </w:num>
  <w:num w:numId="88" w16cid:durableId="90395310">
    <w:abstractNumId w:val="27"/>
  </w:num>
  <w:num w:numId="89" w16cid:durableId="885680339">
    <w:abstractNumId w:val="27"/>
  </w:num>
  <w:num w:numId="90" w16cid:durableId="1104498910">
    <w:abstractNumId w:val="27"/>
  </w:num>
  <w:num w:numId="91" w16cid:durableId="1476265074">
    <w:abstractNumId w:val="30"/>
  </w:num>
  <w:num w:numId="92" w16cid:durableId="367071813">
    <w:abstractNumId w:val="14"/>
  </w:num>
  <w:num w:numId="93" w16cid:durableId="1224095766">
    <w:abstractNumId w:val="40"/>
  </w:num>
  <w:num w:numId="94" w16cid:durableId="450976922">
    <w:abstractNumId w:val="12"/>
  </w:num>
  <w:num w:numId="95" w16cid:durableId="1104376010">
    <w:abstractNumId w:val="36"/>
  </w:num>
  <w:num w:numId="96" w16cid:durableId="1006860102">
    <w:abstractNumId w:val="10"/>
  </w:num>
  <w:num w:numId="97" w16cid:durableId="608322492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124E9"/>
    <w:rsid w:val="00044E62"/>
    <w:rsid w:val="00077C2F"/>
    <w:rsid w:val="000846FE"/>
    <w:rsid w:val="000D6227"/>
    <w:rsid w:val="000F39EE"/>
    <w:rsid w:val="000F6D6F"/>
    <w:rsid w:val="00103AEA"/>
    <w:rsid w:val="00110929"/>
    <w:rsid w:val="001279A7"/>
    <w:rsid w:val="00135DA5"/>
    <w:rsid w:val="001553D1"/>
    <w:rsid w:val="00163414"/>
    <w:rsid w:val="00166336"/>
    <w:rsid w:val="00182735"/>
    <w:rsid w:val="00223CBD"/>
    <w:rsid w:val="00224329"/>
    <w:rsid w:val="00261B13"/>
    <w:rsid w:val="0026510F"/>
    <w:rsid w:val="00284536"/>
    <w:rsid w:val="002923D4"/>
    <w:rsid w:val="002928C8"/>
    <w:rsid w:val="002A3478"/>
    <w:rsid w:val="002A3535"/>
    <w:rsid w:val="002C02CD"/>
    <w:rsid w:val="002E757D"/>
    <w:rsid w:val="002F6EE8"/>
    <w:rsid w:val="00301E84"/>
    <w:rsid w:val="00323286"/>
    <w:rsid w:val="00336990"/>
    <w:rsid w:val="00357C94"/>
    <w:rsid w:val="003A28F0"/>
    <w:rsid w:val="003F0014"/>
    <w:rsid w:val="00401CB2"/>
    <w:rsid w:val="004148F0"/>
    <w:rsid w:val="00415D46"/>
    <w:rsid w:val="004173AD"/>
    <w:rsid w:val="004205CD"/>
    <w:rsid w:val="00433B3A"/>
    <w:rsid w:val="00434B11"/>
    <w:rsid w:val="0046474E"/>
    <w:rsid w:val="00467F1C"/>
    <w:rsid w:val="00495927"/>
    <w:rsid w:val="004A0BA7"/>
    <w:rsid w:val="004B2AE6"/>
    <w:rsid w:val="004D1B7D"/>
    <w:rsid w:val="004F0497"/>
    <w:rsid w:val="005740A4"/>
    <w:rsid w:val="005B0349"/>
    <w:rsid w:val="005B68FA"/>
    <w:rsid w:val="005C51EB"/>
    <w:rsid w:val="005F3357"/>
    <w:rsid w:val="00603126"/>
    <w:rsid w:val="00662966"/>
    <w:rsid w:val="00681FF7"/>
    <w:rsid w:val="00695342"/>
    <w:rsid w:val="006A1346"/>
    <w:rsid w:val="006A3C5A"/>
    <w:rsid w:val="006A551F"/>
    <w:rsid w:val="006F0845"/>
    <w:rsid w:val="007079E0"/>
    <w:rsid w:val="00727310"/>
    <w:rsid w:val="00760A5C"/>
    <w:rsid w:val="00780636"/>
    <w:rsid w:val="007824E5"/>
    <w:rsid w:val="007971D2"/>
    <w:rsid w:val="007F144A"/>
    <w:rsid w:val="007F27C8"/>
    <w:rsid w:val="008006E2"/>
    <w:rsid w:val="00804D82"/>
    <w:rsid w:val="008166FB"/>
    <w:rsid w:val="00820263"/>
    <w:rsid w:val="0083685F"/>
    <w:rsid w:val="00836915"/>
    <w:rsid w:val="008466AA"/>
    <w:rsid w:val="00854D26"/>
    <w:rsid w:val="00875D71"/>
    <w:rsid w:val="0089614F"/>
    <w:rsid w:val="008B4EB7"/>
    <w:rsid w:val="008E3485"/>
    <w:rsid w:val="008E5C8B"/>
    <w:rsid w:val="00967A90"/>
    <w:rsid w:val="009C7514"/>
    <w:rsid w:val="009D0DFD"/>
    <w:rsid w:val="009F5B00"/>
    <w:rsid w:val="00A01F1F"/>
    <w:rsid w:val="00A30ABC"/>
    <w:rsid w:val="00A31355"/>
    <w:rsid w:val="00A5013E"/>
    <w:rsid w:val="00A84F75"/>
    <w:rsid w:val="00AA0D13"/>
    <w:rsid w:val="00AB3027"/>
    <w:rsid w:val="00AB4096"/>
    <w:rsid w:val="00B13585"/>
    <w:rsid w:val="00B30EA5"/>
    <w:rsid w:val="00B345A4"/>
    <w:rsid w:val="00B74B47"/>
    <w:rsid w:val="00B83238"/>
    <w:rsid w:val="00B83637"/>
    <w:rsid w:val="00B83FDF"/>
    <w:rsid w:val="00B94F19"/>
    <w:rsid w:val="00BA2682"/>
    <w:rsid w:val="00BB1242"/>
    <w:rsid w:val="00BC1EE8"/>
    <w:rsid w:val="00BD566A"/>
    <w:rsid w:val="00BE753A"/>
    <w:rsid w:val="00BF6184"/>
    <w:rsid w:val="00C04102"/>
    <w:rsid w:val="00C2141E"/>
    <w:rsid w:val="00C36A85"/>
    <w:rsid w:val="00C42CE7"/>
    <w:rsid w:val="00C67C9B"/>
    <w:rsid w:val="00C80992"/>
    <w:rsid w:val="00C8571B"/>
    <w:rsid w:val="00C85B2B"/>
    <w:rsid w:val="00CA1629"/>
    <w:rsid w:val="00CB6EE6"/>
    <w:rsid w:val="00CC6681"/>
    <w:rsid w:val="00D5503B"/>
    <w:rsid w:val="00D65610"/>
    <w:rsid w:val="00D93DEF"/>
    <w:rsid w:val="00DA2393"/>
    <w:rsid w:val="00DA77D1"/>
    <w:rsid w:val="00DC437F"/>
    <w:rsid w:val="00DC643F"/>
    <w:rsid w:val="00DE1256"/>
    <w:rsid w:val="00DF6DF3"/>
    <w:rsid w:val="00E03201"/>
    <w:rsid w:val="00E13A3E"/>
    <w:rsid w:val="00E23FA5"/>
    <w:rsid w:val="00E31D2F"/>
    <w:rsid w:val="00E32005"/>
    <w:rsid w:val="00E664C1"/>
    <w:rsid w:val="00E95081"/>
    <w:rsid w:val="00E96085"/>
    <w:rsid w:val="00EA0AD9"/>
    <w:rsid w:val="00EA1607"/>
    <w:rsid w:val="00EA2310"/>
    <w:rsid w:val="00EB036A"/>
    <w:rsid w:val="00EE49D3"/>
    <w:rsid w:val="00EF441E"/>
    <w:rsid w:val="00F056B1"/>
    <w:rsid w:val="00F45CA3"/>
    <w:rsid w:val="00F460BB"/>
    <w:rsid w:val="00F4747E"/>
    <w:rsid w:val="00F94AA4"/>
    <w:rsid w:val="00F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4E9"/>
    <w:pPr>
      <w:spacing w:before="240" w:after="240"/>
    </w:pPr>
    <w:rPr>
      <w:rFonts w:ascii="TT Norms Pro" w:hAnsi="TT Norms Pro"/>
      <w:color w:val="2A2858"/>
      <w:sz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D3"/>
    <w:pPr>
      <w:keepNext/>
      <w:keepLines/>
      <w:spacing w:line="276" w:lineRule="auto"/>
      <w:ind w:left="360" w:hanging="36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485"/>
    <w:pPr>
      <w:keepNext/>
      <w:keepLines/>
      <w:spacing w:before="80" w:after="0" w:line="240" w:lineRule="auto"/>
      <w:outlineLvl w:val="3"/>
    </w:pPr>
    <w:rPr>
      <w:rFonts w:asciiTheme="minorHAnsi" w:eastAsiaTheme="majorEastAsia" w:hAnsiTheme="minorHAnsi" w:cstheme="majorBidi"/>
      <w:i/>
      <w:iCs/>
      <w:color w:val="ED7D31" w:themeColor="accent2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348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348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49D3"/>
    <w:rPr>
      <w:rFonts w:ascii="TT Norms Pro" w:eastAsiaTheme="majorEastAsia" w:hAnsi="TT Norms Pro" w:cstheme="majorBidi"/>
      <w:b/>
      <w:color w:val="2A2858"/>
      <w:sz w:val="28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8E3485"/>
    <w:rPr>
      <w:rFonts w:eastAsiaTheme="majorEastAsia" w:cstheme="majorBidi"/>
      <w:i/>
      <w:iCs/>
      <w:color w:val="ED7D31" w:themeColor="accent2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E3485"/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85"/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85"/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485"/>
    <w:pPr>
      <w:spacing w:line="240" w:lineRule="auto"/>
    </w:pPr>
    <w:rPr>
      <w:rFonts w:asciiTheme="minorHAnsi" w:eastAsiaTheme="minorEastAsia" w:hAnsiTheme="minorHAnsi"/>
      <w:b/>
      <w:bCs/>
      <w:color w:val="404040" w:themeColor="text1" w:themeTint="BF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E3485"/>
    <w:rPr>
      <w:b/>
      <w:bCs/>
    </w:rPr>
  </w:style>
  <w:style w:type="character" w:styleId="Emphasis">
    <w:name w:val="Emphasis"/>
    <w:basedOn w:val="DefaultParagraphFont"/>
    <w:uiPriority w:val="20"/>
    <w:qFormat/>
    <w:rsid w:val="008E3485"/>
    <w:rPr>
      <w:i/>
      <w:iCs/>
      <w:color w:val="000000" w:themeColor="text1"/>
    </w:rPr>
  </w:style>
  <w:style w:type="paragraph" w:styleId="NoSpacing">
    <w:name w:val="No Spacing"/>
    <w:uiPriority w:val="1"/>
    <w:qFormat/>
    <w:rsid w:val="008E3485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85"/>
    <w:pPr>
      <w:pBdr>
        <w:top w:val="single" w:sz="24" w:space="4" w:color="ED7D31" w:themeColor="accent2"/>
      </w:pBdr>
      <w:spacing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85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E34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E348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8E34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34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E3485"/>
    <w:rPr>
      <w:b/>
      <w:bCs/>
      <w:caps w:val="0"/>
      <w:smallCaps/>
      <w:spacing w:val="0"/>
    </w:rPr>
  </w:style>
  <w:style w:type="character" w:customStyle="1" w:styleId="normaltextrun">
    <w:name w:val="normaltextrun"/>
    <w:basedOn w:val="DefaultParagraphFont"/>
    <w:rsid w:val="008E3485"/>
  </w:style>
  <w:style w:type="paragraph" w:customStyle="1" w:styleId="StyleInfo">
    <w:name w:val="Style Info"/>
    <w:basedOn w:val="Normal"/>
    <w:qFormat/>
    <w:rsid w:val="008E3485"/>
    <w:pPr>
      <w:framePr w:wrap="around" w:vAnchor="text" w:hAnchor="text" w:y="1"/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pacing w:line="240" w:lineRule="auto"/>
    </w:pPr>
    <w:rPr>
      <w:rFonts w:asciiTheme="minorHAnsi" w:eastAsia="Times New Roman" w:hAnsiTheme="minorHAnsi" w:cstheme="minorHAnsi"/>
      <w:i/>
      <w:color w:val="E7E6E6" w:themeColor="background2"/>
      <w:szCs w:val="24"/>
      <w:lang w:val="en-US"/>
    </w:rPr>
  </w:style>
  <w:style w:type="paragraph" w:customStyle="1" w:styleId="Example">
    <w:name w:val="Example"/>
    <w:basedOn w:val="Normal"/>
    <w:qFormat/>
    <w:rsid w:val="008E3485"/>
    <w:pPr>
      <w:framePr w:wrap="around" w:vAnchor="text" w:hAnchor="text" w:y="1"/>
      <w:pBdr>
        <w:top w:val="dashed" w:sz="4" w:space="1" w:color="44546A" w:themeColor="text2"/>
        <w:left w:val="dashed" w:sz="4" w:space="4" w:color="44546A" w:themeColor="text2"/>
        <w:bottom w:val="dashed" w:sz="4" w:space="1" w:color="44546A" w:themeColor="text2"/>
        <w:right w:val="dashed" w:sz="4" w:space="4" w:color="44546A" w:themeColor="text2"/>
      </w:pBdr>
      <w:shd w:val="clear" w:color="auto" w:fill="DEE3EA"/>
      <w:spacing w:line="276" w:lineRule="auto"/>
    </w:pPr>
    <w:rPr>
      <w:rFonts w:asciiTheme="minorHAnsi" w:eastAsiaTheme="minorEastAsia" w:hAnsiTheme="minorHAnsi" w:cstheme="minorHAnsi"/>
      <w:i/>
      <w:color w:val="44546A" w:themeColor="text2"/>
      <w:szCs w:val="21"/>
      <w:lang w:val="en-US"/>
    </w:rPr>
  </w:style>
  <w:style w:type="table" w:styleId="TableGrid">
    <w:name w:val="Table Grid"/>
    <w:basedOn w:val="TableNormal"/>
    <w:uiPriority w:val="59"/>
    <w:rsid w:val="008E3485"/>
    <w:pPr>
      <w:spacing w:after="0" w:line="240" w:lineRule="auto"/>
    </w:pPr>
    <w:rPr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0">
    <w:name w:val="Code"/>
    <w:basedOn w:val="Normal"/>
    <w:link w:val="CodeChar0"/>
    <w:qFormat/>
    <w:rsid w:val="008E3485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0">
    <w:name w:val="Code Char"/>
    <w:basedOn w:val="DefaultParagraphFont"/>
    <w:link w:val="Code0"/>
    <w:rsid w:val="008E3485"/>
    <w:rPr>
      <w:rFonts w:ascii="Consolas" w:hAnsi="Consolas"/>
      <w:b/>
      <w:noProof/>
    </w:rPr>
  </w:style>
  <w:style w:type="table" w:styleId="TableGridLight">
    <w:name w:val="Grid Table Light"/>
    <w:basedOn w:val="TableNormal"/>
    <w:uiPriority w:val="40"/>
    <w:rsid w:val="00401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4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5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4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4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5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57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1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7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38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02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1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1413</TotalTime>
  <Pages>5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21</cp:revision>
  <cp:lastPrinted>2023-02-01T10:01:00Z</cp:lastPrinted>
  <dcterms:created xsi:type="dcterms:W3CDTF">2023-09-02T09:31:00Z</dcterms:created>
  <dcterms:modified xsi:type="dcterms:W3CDTF">2025-01-28T14:41:00Z</dcterms:modified>
  <cp:category/>
</cp:coreProperties>
</file>