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B0BD" w14:textId="286F5AB4" w:rsidR="00434B11" w:rsidRPr="00AA0D13" w:rsidRDefault="00FD4798" w:rsidP="00EE49D3">
      <w:pPr>
        <w:pStyle w:val="Title"/>
        <w:rPr>
          <w:rFonts w:ascii="TT Norms Pro" w:hAnsi="TT Norms Pro"/>
          <w:lang w:val="bg-BG"/>
        </w:rPr>
      </w:pPr>
      <w:r>
        <w:rPr>
          <w:rFonts w:ascii="TT Norms Pro" w:hAnsi="TT Norms Pro"/>
        </w:rPr>
        <w:t>Workshop</w:t>
      </w:r>
      <w:r w:rsidR="002923D4">
        <w:rPr>
          <w:rFonts w:ascii="TT Norms Pro" w:hAnsi="TT Norms Pro"/>
        </w:rPr>
        <w:t xml:space="preserve"> </w:t>
      </w:r>
      <w:r w:rsidR="00EE49D3" w:rsidRPr="00AA0D13">
        <w:rPr>
          <w:rFonts w:ascii="TT Norms Pro" w:hAnsi="TT Norms Pro"/>
        </w:rPr>
        <w:t>–</w:t>
      </w:r>
      <w:r w:rsidR="00AA0D13" w:rsidRPr="00AA0D13">
        <w:rPr>
          <w:rFonts w:ascii="TT Norms Pro" w:hAnsi="TT Norms Pro"/>
        </w:rPr>
        <w:t xml:space="preserve"> </w:t>
      </w:r>
      <w:r w:rsidR="00434B11" w:rsidRPr="00AA0D13">
        <w:rPr>
          <w:rFonts w:ascii="TT Norms Pro" w:hAnsi="TT Norms Pro"/>
        </w:rPr>
        <w:t>Exercise</w:t>
      </w:r>
    </w:p>
    <w:sdt>
      <w:sdtPr>
        <w:rPr>
          <w:rFonts w:eastAsiaTheme="minorEastAsia"/>
          <w:sz w:val="21"/>
          <w:szCs w:val="21"/>
        </w:rPr>
        <w:id w:val="1477804928"/>
        <w:docPartObj>
          <w:docPartGallery w:val="Table of Contents"/>
          <w:docPartUnique/>
        </w:docPartObj>
      </w:sdtPr>
      <w:sdtEndPr>
        <w:rPr>
          <w:rFonts w:eastAsiaTheme="minorHAnsi"/>
          <w:sz w:val="24"/>
          <w:szCs w:val="22"/>
        </w:rPr>
      </w:sdtEndPr>
      <w:sdtContent>
        <w:p w14:paraId="2841C384" w14:textId="7DD21A61" w:rsidR="004148F0" w:rsidRDefault="00434B11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r w:rsidRPr="00AA0D13">
            <w:fldChar w:fldCharType="begin"/>
          </w:r>
          <w:r w:rsidRPr="00AA0D13">
            <w:instrText xml:space="preserve"> TOC \o "1-3" \h \z \u </w:instrText>
          </w:r>
          <w:r w:rsidRPr="00AA0D13">
            <w:fldChar w:fldCharType="separate"/>
          </w:r>
          <w:hyperlink w:anchor="_Toc188974870" w:history="1">
            <w:r w:rsidR="004148F0" w:rsidRPr="001E6D14">
              <w:rPr>
                <w:rStyle w:val="Hyperlink"/>
                <w:noProof/>
              </w:rPr>
              <w:t>1.</w:t>
            </w:r>
            <w:r w:rsidR="004148F0"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="004148F0" w:rsidRPr="001E6D14">
              <w:rPr>
                <w:rStyle w:val="Hyperlink"/>
                <w:noProof/>
              </w:rPr>
              <w:t>Database Setup</w:t>
            </w:r>
            <w:r w:rsidR="004148F0">
              <w:rPr>
                <w:noProof/>
                <w:webHidden/>
              </w:rPr>
              <w:tab/>
            </w:r>
            <w:r w:rsidR="004148F0">
              <w:rPr>
                <w:noProof/>
                <w:webHidden/>
              </w:rPr>
              <w:fldChar w:fldCharType="begin"/>
            </w:r>
            <w:r w:rsidR="004148F0">
              <w:rPr>
                <w:noProof/>
                <w:webHidden/>
              </w:rPr>
              <w:instrText xml:space="preserve"> PAGEREF _Toc188974870 \h </w:instrText>
            </w:r>
            <w:r w:rsidR="004148F0">
              <w:rPr>
                <w:noProof/>
                <w:webHidden/>
              </w:rPr>
            </w:r>
            <w:r w:rsidR="004148F0">
              <w:rPr>
                <w:noProof/>
                <w:webHidden/>
              </w:rPr>
              <w:fldChar w:fldCharType="separate"/>
            </w:r>
            <w:r w:rsidR="004148F0">
              <w:rPr>
                <w:noProof/>
                <w:webHidden/>
              </w:rPr>
              <w:t>1</w:t>
            </w:r>
            <w:r w:rsidR="004148F0">
              <w:rPr>
                <w:noProof/>
                <w:webHidden/>
              </w:rPr>
              <w:fldChar w:fldCharType="end"/>
            </w:r>
          </w:hyperlink>
        </w:p>
        <w:p w14:paraId="7DF65F77" w14:textId="07FDF8BE" w:rsidR="004148F0" w:rsidRDefault="004148F0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88974871" w:history="1">
            <w:r w:rsidRPr="001E6D1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1E6D14">
              <w:rPr>
                <w:rStyle w:val="Hyperlink"/>
                <w:noProof/>
              </w:rPr>
              <w:t>Scalar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_Toc188974871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4121" w14:textId="246D3BC1" w:rsidR="004148F0" w:rsidRDefault="004148F0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88974872" w:history="1">
            <w:r w:rsidRPr="001E6D1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1E6D14">
              <w:rPr>
                <w:rStyle w:val="Hyperlink"/>
                <w:noProof/>
              </w:rPr>
              <w:t>Inline Table-Valued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_Toc188974872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47438" w14:textId="5A9C5F45" w:rsidR="004148F0" w:rsidRDefault="004148F0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88974873" w:history="1">
            <w:r w:rsidRPr="001E6D1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1E6D14">
              <w:rPr>
                <w:rStyle w:val="Hyperlink"/>
                <w:noProof/>
              </w:rPr>
              <w:t>Multi-Statement Table-Valued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_Toc188974873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B4B1C" w14:textId="4FB9AAEA" w:rsidR="004148F0" w:rsidRDefault="004148F0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88974874" w:history="1">
            <w:r w:rsidRPr="001E6D1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1E6D14">
              <w:rPr>
                <w:rStyle w:val="Hyperlink"/>
                <w:noProof/>
              </w:rPr>
              <w:t>Stored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_Toc188974874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D1E94" w14:textId="03F4B396" w:rsidR="004148F0" w:rsidRDefault="004148F0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en-US"/>
              <w14:ligatures w14:val="standardContextual"/>
            </w:rPr>
          </w:pPr>
          <w:hyperlink w:anchor="_Toc188974875" w:history="1">
            <w:r w:rsidRPr="001E6D1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Cs w:val="24"/>
                <w:lang w:val="en-US"/>
                <w14:ligatures w14:val="standardContextual"/>
              </w:rPr>
              <w:tab/>
            </w:r>
            <w:r w:rsidRPr="001E6D14">
              <w:rPr>
                <w:rStyle w:val="Hyperlink"/>
                <w:noProof/>
              </w:rPr>
              <w:t>Optional Advanced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_Toc188974875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085F" w14:textId="777AF073" w:rsidR="007F144A" w:rsidRPr="00AA0D13" w:rsidRDefault="00434B11" w:rsidP="00EE49D3">
          <w:r w:rsidRPr="00AA0D13">
            <w:rPr>
              <w:b/>
              <w:bCs/>
              <w:noProof/>
            </w:rPr>
            <w:fldChar w:fldCharType="end"/>
          </w:r>
        </w:p>
      </w:sdtContent>
    </w:sdt>
    <w:p w14:paraId="32493978" w14:textId="1034E956" w:rsidR="00DA77D1" w:rsidRPr="002923D4" w:rsidRDefault="002923D4" w:rsidP="00DA77D1">
      <w:pPr>
        <w:pStyle w:val="Heading1"/>
        <w:numPr>
          <w:ilvl w:val="0"/>
          <w:numId w:val="91"/>
        </w:numPr>
      </w:pPr>
      <w:bookmarkStart w:id="0" w:name="_Toc188974870"/>
      <w:r w:rsidRPr="002923D4">
        <w:t>Database Setup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2"/>
      </w:tblGrid>
      <w:tr w:rsidR="00DA77D1" w14:paraId="7D556B4C" w14:textId="77777777" w:rsidTr="00DA77D1">
        <w:tc>
          <w:tcPr>
            <w:tcW w:w="10042" w:type="dxa"/>
          </w:tcPr>
          <w:p w14:paraId="20A151B0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CREATE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DATABASE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CompanyDB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;</w:t>
            </w:r>
            <w:proofErr w:type="gramEnd"/>
          </w:p>
          <w:p w14:paraId="67C7A02E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  <w:p w14:paraId="7058FD58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CompanyDB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;</w:t>
            </w:r>
            <w:proofErr w:type="gramEnd"/>
          </w:p>
          <w:p w14:paraId="20FC03BE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  <w:p w14:paraId="7F2863B7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7D0CE95B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CREATE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TABLE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Clients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</w:p>
          <w:p w14:paraId="73614449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client_id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IDENTITY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PRIMARY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KEY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7585AB03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255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NOT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23FE9418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contact_email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255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88415E3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phone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E489601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address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FF"/>
                <w:sz w:val="19"/>
                <w:szCs w:val="19"/>
                <w:lang w:val="en-US"/>
              </w:rPr>
              <w:t>MAX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1AF9DF9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created_at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DATETIME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DEFAULT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FF00FF"/>
                <w:sz w:val="19"/>
                <w:szCs w:val="19"/>
                <w:lang w:val="en-US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</w:p>
          <w:p w14:paraId="094C2BCF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</w:p>
          <w:p w14:paraId="4A394937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  <w:p w14:paraId="12BA927C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78D9A2D8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CREATE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TABLE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Suppliers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</w:p>
          <w:p w14:paraId="50491FB8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supplier_id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IDENTITY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PRIMARY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KEY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2052BB60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255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NOT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20EB0A13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contact_email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255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3EE3737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phone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4C941A7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address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FF"/>
                <w:sz w:val="19"/>
                <w:szCs w:val="19"/>
                <w:lang w:val="en-US"/>
              </w:rPr>
              <w:t>MAX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7E86323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created_at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DATETIME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DEFAULT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FF00FF"/>
                <w:sz w:val="19"/>
                <w:szCs w:val="19"/>
                <w:lang w:val="en-US"/>
              </w:rPr>
              <w:t>GETDATE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</w:p>
          <w:p w14:paraId="792FE36B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</w:p>
          <w:p w14:paraId="3D34786E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  <w:p w14:paraId="20FCF7D8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1DCA092F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CREATE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TABLE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Employees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</w:p>
          <w:p w14:paraId="6ACF03C6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employee_id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IDENTITY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PRIMARY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KEY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22D0A982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255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NOT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3A03AD54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position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A1D45D5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salary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DECIMAL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00CDFD0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hire_date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58F2E376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department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</w:p>
          <w:p w14:paraId="790D08D8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</w:p>
          <w:p w14:paraId="041944A7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  <w:p w14:paraId="586B69A6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2099877D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CREATE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TABLE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Invoices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</w:p>
          <w:p w14:paraId="3CEF7E28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invoice_id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IDENTITY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PRIMARY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KEY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4AC7A3C4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client_id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67E26ADF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issue_date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742AD097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due_date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29911A0E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amount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DECIMAL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EA165D3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tax_rate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DECIMAL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0CC2838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vat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DECIMAL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32FBAA5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discount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DECIMAL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9181EAA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currency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D5D279D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status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CHECK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status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IN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)),</w:t>
            </w:r>
          </w:p>
          <w:p w14:paraId="09C5934C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FOREIGN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KEY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client_id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REFERENCES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Clients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client_id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CASCADE</w:t>
            </w:r>
          </w:p>
          <w:p w14:paraId="7BB0753E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</w:p>
          <w:p w14:paraId="3B8EB2ED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  <w:p w14:paraId="6C72FB0C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6DC2D344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CREATE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TABLE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Payments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</w:p>
          <w:p w14:paraId="662FC027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payment_id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IDENTITY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PRIMARY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KEY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50EB7A19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invoice_id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74B7FA6E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payment_date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510F36A3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amount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DECIMAL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FAFDB9D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payment_method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CHECK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payment_method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IN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Transfer'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'Credit Card'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'Cash'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)),</w:t>
            </w:r>
          </w:p>
          <w:p w14:paraId="2888EC0E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bank_name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255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7D49CA5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transaction_id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28A2B54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FOREIGN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KEY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invoice_id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REFERENCES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Invoices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invoice_id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CASCADE</w:t>
            </w:r>
          </w:p>
          <w:p w14:paraId="29ACF0A3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</w:p>
          <w:p w14:paraId="6A985CC0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  <w:p w14:paraId="722B3326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4B1287DA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CREATE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TABLE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Transactions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</w:p>
          <w:p w14:paraId="20F2986E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transaction_id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IDENTITY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PRIMARY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KEY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15CE6C76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supplier_id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2B239CB2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employee_id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103F2A7D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transaction_date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DATE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</w:p>
          <w:p w14:paraId="624DBE5F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amount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DECIMAL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B8D2EDB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transaction_type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CHECK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transaction_type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IN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'Revenue'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)),</w:t>
            </w:r>
          </w:p>
          <w:p w14:paraId="42EE952F" w14:textId="3FB88926" w:rsidR="00B948C4" w:rsidRDefault="00B948C4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948C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category </w:t>
            </w:r>
            <w:proofErr w:type="gramStart"/>
            <w:r w:rsidRPr="00B948C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NVARCHAR(</w:t>
            </w:r>
            <w:proofErr w:type="gramEnd"/>
            <w:r w:rsidRPr="00B948C4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50),</w:t>
            </w:r>
          </w:p>
          <w:p w14:paraId="524B7A6C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FOREIGN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KEY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supplier_id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REFERENCES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Suppliers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supplier_id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34A46C88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FOREIGN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KEY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employee_id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REFERENCES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Employees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employee_id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DELETE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SET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NULL</w:t>
            </w:r>
          </w:p>
          <w:p w14:paraId="22E47B71" w14:textId="77777777" w:rsidR="00FD4798" w:rsidRDefault="00FD4798" w:rsidP="00FD4798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</w:p>
          <w:p w14:paraId="2C9222FF" w14:textId="32607651" w:rsidR="00DA77D1" w:rsidRDefault="00FD4798" w:rsidP="00FD4798">
            <w:pPr>
              <w:rPr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</w:tc>
      </w:tr>
    </w:tbl>
    <w:p w14:paraId="3FF1AEB5" w14:textId="003512F3" w:rsidR="00707EA9" w:rsidRDefault="00707EA9" w:rsidP="00707EA9">
      <w:pPr>
        <w:pStyle w:val="Heading1"/>
        <w:numPr>
          <w:ilvl w:val="0"/>
          <w:numId w:val="91"/>
        </w:numPr>
      </w:pPr>
      <w:r>
        <w:lastRenderedPageBreak/>
        <w:t>Insert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2"/>
      </w:tblGrid>
      <w:tr w:rsidR="00707EA9" w14:paraId="69EAD4DF" w14:textId="77777777" w:rsidTr="00707EA9">
        <w:tc>
          <w:tcPr>
            <w:tcW w:w="10042" w:type="dxa"/>
          </w:tcPr>
          <w:p w14:paraId="3A18617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INSERT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INTO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Clients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contact_email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phone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address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VALUES</w:t>
            </w:r>
          </w:p>
          <w:p w14:paraId="54606035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'clientA@example.com'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'123-456-7890'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'123 Main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057B7C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 B'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'clientB@example.com'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'987-654-3210'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'456 Elm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031538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 C'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'clientC@example.com'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'555-666-7777'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'789 Oak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F5E823D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 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'clientD@example.com'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'111-222-3333'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'234 Pine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7B74555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 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'clientE@example.com'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'444-555-6666'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'567 Cedar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CEBD2A7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 F'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'clientF@example.com'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'777-888-9999'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'890 Birch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DFD256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 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'clientG@example.com'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'222-333-4444'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'123 Spruce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39117B1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 H'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'clientH@example.com'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'555-666-7777'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'456 Maple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046C661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 I'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'clientI@example.com'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'999-000-1111'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'789 Walnut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635525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 J'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'clientJ@example.com'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'321-654-9870'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'101 Oakwood St'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  <w:proofErr w:type="gramEnd"/>
          </w:p>
          <w:p w14:paraId="66A51BBD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  <w:p w14:paraId="672601B7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381CC470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INSERT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INTO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Suppliers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contact_email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phone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address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VALUES</w:t>
            </w:r>
          </w:p>
          <w:p w14:paraId="42A8D94D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'supplierA@example.com'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'123-456-7890'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'123 Supply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62A525E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 B'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'supplierB@example.com'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'987-654-3210'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'456 Distribution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4ACF5D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lastRenderedPageBreak/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 C'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'supplierC@example.com'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'555-666-7777'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'789 Warehouse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A5F7BB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 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'supplierD@example.com'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'111-222-3333'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'234 Logistics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C1AE4A4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 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'supplierE@example.com'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'444-555-6666'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'567 Depot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EC23F65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 F'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'supplierF@example.com'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'777-888-9999'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'890 Transport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D06DB0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 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'supplierG@example.com'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'222-333-4444'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'123 Trade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B0DBDD7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 H'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'supplierH@example.com'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'555-666-7777'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'456 Vendor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938A537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 I'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'supplierI@example.com'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'999-000-1111'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'789 Merchant 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D270D18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 J'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'supplierJ@example.com'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'321-654-9870'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'101 Business St'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  <w:proofErr w:type="gramEnd"/>
          </w:p>
          <w:p w14:paraId="7E2E0A96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  <w:p w14:paraId="47591786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3FE85369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INSERT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INTO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Employees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position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salary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hire_date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department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VALUES</w:t>
            </w:r>
          </w:p>
          <w:p w14:paraId="4ED4B3EB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'John Doe'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'Accountant'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55000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'2022-05-01'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'Finance'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10710D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'Jane Smith'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'Senior Accountant'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75000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'2019-08-15'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'Finance'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71EEDF7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'Bob Johnson'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'HR Manager'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62000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'2020-10-10'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'HR'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89BE3FD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'Alice White'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'Clerk'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40000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'2021-03-05'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'Finance'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F8630C9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'Gary Brown'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'Administrator'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50000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'2018-07-20'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'Admin'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A0A5A9F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'Susan Black'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'Sales Manager'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65000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'2017-11-25'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'Sales'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A436A2B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'Charlie Green'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'Procurement Officer'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60000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'2022-02-15'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'Procurement'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74CB66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'Nancy Blue'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'Operations Manager'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80000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'2016-12-01'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'Operations'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4FDA15F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'Michael Grey'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'Financial Analyst'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72000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'2019-06-10'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'Finance'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1249634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'Emma Red'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'Bookkeeper'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45000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'2021-09-30'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'Finance'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  <w:proofErr w:type="gramEnd"/>
          </w:p>
          <w:p w14:paraId="73A2F073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GO</w:t>
            </w:r>
          </w:p>
          <w:p w14:paraId="4CEF686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17845FA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INSERT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INTO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Invoices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client_id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issue_date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due_date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amount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tax_rate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vat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discount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currency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status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VALUES</w:t>
            </w:r>
          </w:p>
          <w:p w14:paraId="4C575526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'2024-01-10'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'2024-02-10'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1200.50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120.05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D6A82D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'2024-01-15'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'2024-02-15'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2500.75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300.09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A29A156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'2024-02-01'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'2024-03-01'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1800.00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270.00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A1F1B0F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'2024-02-10'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'2024-03-10'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4500.00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360.00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65DFED8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'2024-03-05'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'2024-04-05'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700.25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70.03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F0669A1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'2024-03-10'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'2024-04-10'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1900.00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237.50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40F1211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'2024-04-01'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'2024-05-01'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3000.00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134E213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'2024-04-10'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'2024-05-10'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850.50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59.54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4D1F32F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'2024-05-05'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'2024-06-05'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5000.00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56B045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'2024-05-12'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'2024-06-12'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592C5F8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'2024-06-01'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'2024-07-01'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2300.75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184.06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6AC16354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'2024-06-15'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'2024-07-15'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1750.00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80C7C1D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'2024-07-01'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'2024-08-01'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2900.00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290.00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2021BE9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'2024-07-08'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'2024-08-08'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85.50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5F5760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'2024-08-01'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'2024-09-01'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3200.50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288.05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4BE208C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'2024-08-10'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'2024-09-10'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1400.25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140.03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CF35635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'2024-09-05'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'2024-10-05'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3600.00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432.00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6E3EDD55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'2024-09-12'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'2024-10-12'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1800.00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270.00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CBDFAE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'2024-10-01'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'2024-11-01'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2500.50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250.05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F4FD8B9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'2024-10-15'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'2024-11-15'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1100.00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77.00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539F278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'2024-11-01'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'2024-12-01'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4100.75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492.09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170.00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B17C774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'2024-11-10'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'2024-12-10'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1750.00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A4B6928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'2024-12-01'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'2025-01-01'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3000.00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A0E1054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'2024-12-12'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'2025-01-12'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850.50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59.54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8953678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'2025-01-01'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'2025-02-01'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2600.00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390.00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F5745C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'2025-01-10'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'2025-02-10'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1400.25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140.03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21DA9C1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'2025-02-05'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'2025-03-05'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3300.00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396.00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7063A9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'2025-02-12'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'2025-03-12'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1800.00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270.00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5036949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'2025-03-01'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'2025-04-01'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2800.50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280.05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EEADD9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'2025-03-15'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'2025-04-15'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3442CB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'2025-04-01'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'2025-05-01'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3700.75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333.07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9756005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'2025-04-10'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'2025-05-10'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1950.00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156.00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6F18858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'2025-05-01'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'2025-06-01'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2400.50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240.05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B085A6F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'2025-05-12'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'2025-06-12'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144.00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A820C39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'2025-06-01'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'2025-07-01'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3500.75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525.09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175.00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A1BAD83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'2025-06-15'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'2025-07-15'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1750.00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2DC6D61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lastRenderedPageBreak/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'2025-07-01'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'2025-08-01'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2900.00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290.00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125.00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D5D069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'2025-07-08'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'2025-08-08'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85.50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'EUR'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'Pending'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4D1CAE8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'2025-08-01'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'2025-09-01'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3200.50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288.05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'GBP'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'Overdue'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F620524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'2025-08-10'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'2025-09-10'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1400.25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140.03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'USD'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'Paid'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  <w:proofErr w:type="gramEnd"/>
          </w:p>
          <w:p w14:paraId="2E6C0E45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026C3EE4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0DB571CB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INSERT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INTO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Transactions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supplier_id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employee_id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transaction_date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amount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transaction_type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category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VALUES</w:t>
            </w:r>
          </w:p>
          <w:p w14:paraId="04DB3EBC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'2024-01-25'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'Salary'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6A026F70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'2024-02-01'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'Office Supplies'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A79FDE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'2024-02-10'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'Software Subscription'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50EFF3B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'2024-03-05'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2500.00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'Equipment Purchase'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B6252C7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'2024-03-15'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'Maintenance'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60E55B1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'2024-04-01'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3200.00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'Rent'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EFA2006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'2024-04-10'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'Internet Bill'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CAB4CE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'2024-05-05'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2750.00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'Employee Bonuses'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2B27277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'2024-05-12'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1300.00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'Freelancer Payment'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2DE27A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'2024-06-01'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2100.00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'Hardware Upgrade'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FA51FF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'2024-06-10'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'Salary'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6CC92EAF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'2024-07-01'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1600.00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'Office Supplies'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D10E07D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'2024-07-10'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'Software Subscription'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B81116D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'2024-08-01'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2500.00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'Equipment Purchase'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186395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'2024-08-08'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'Maintenance'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553C2E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'2024-09-01'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3200.00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'Rent'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9683C2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'2024-09-10'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'Internet Bill'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6ED7AAA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'2024-10-05'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2750.00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'Employee Bonuses'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62B9F13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'2024-10-12'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1300.00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'Freelancer Payment'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26818F6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'2024-11-01'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2100.00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'Expense'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'Hardware Upgrade'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  <w:proofErr w:type="gramEnd"/>
          </w:p>
          <w:p w14:paraId="3E92558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0EE7224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INSERT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INTO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Payments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invoice_id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payment_date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amount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payment_method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bank_name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transaction_id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VALUES</w:t>
            </w:r>
          </w:p>
          <w:p w14:paraId="541B1DFD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'2024-02-05'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1200.50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Transfer'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F5A5A16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'2024-02-12'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2500.75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'Credit Card'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B'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83EDC67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'2024-03-05'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1800.00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'Cash'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C'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E9A3029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'2024-03-15'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4500.00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Transfer'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C367F71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'2024-04-05'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700.25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'Credit Card'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B'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1C3F721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'2024-04-15'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1900.00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Transfer'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5EC881A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'2024-05-01'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3000.00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'Cash'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C'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E2E227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'2024-05-12'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850.50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Transfer'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6AEDF577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'2024-06-01'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5000.00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'Credit Card'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B'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5EED130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'2024-06-10'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'Cash'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C'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5DBFB1F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'2024-07-01'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2300.75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Transfer'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11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33DC88E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'2024-07-10'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1750.00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'Credit Card'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B'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12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44439F77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'2024-08-01'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2900.00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'Cash'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C'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13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14974B0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'2024-08-08'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950.00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Transfer'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2A0E89B0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'2024-09-01'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3200.50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'Credit Card'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B'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0AC4E14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'2024-09-10'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1400.25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Transfer'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16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E025CEB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'2024-10-05'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3600.00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'Cash'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C'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17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7BB38932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'2024-10-12'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1800.00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Transfer'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18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31A33D99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19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'2024-11-01'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2500.50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'Credit Card'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B'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19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5E7EE8ED" w14:textId="77777777" w:rsidR="00B948C4" w:rsidRDefault="00B948C4" w:rsidP="00B948C4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20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'2024-11-10'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1100.00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Transfer'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  <w:lang w:val="en-US"/>
              </w:rPr>
              <w:t>'Bank A'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20</w:t>
            </w:r>
            <w:proofErr w:type="gramStart"/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);</w:t>
            </w:r>
            <w:proofErr w:type="gramEnd"/>
          </w:p>
          <w:p w14:paraId="355DC8BD" w14:textId="77777777" w:rsidR="00707EA9" w:rsidRDefault="00707EA9" w:rsidP="00707EA9"/>
        </w:tc>
      </w:tr>
    </w:tbl>
    <w:p w14:paraId="60CDF556" w14:textId="77777777" w:rsidR="00707EA9" w:rsidRPr="00707EA9" w:rsidRDefault="00707EA9" w:rsidP="00707EA9"/>
    <w:p w14:paraId="41DA85E7" w14:textId="21CE55CF" w:rsidR="002923D4" w:rsidRPr="00B948C4" w:rsidRDefault="00886634" w:rsidP="002923D4">
      <w:pPr>
        <w:pStyle w:val="Heading1"/>
        <w:numPr>
          <w:ilvl w:val="0"/>
          <w:numId w:val="91"/>
        </w:numPr>
      </w:pPr>
      <w:r>
        <w:lastRenderedPageBreak/>
        <w:t>Basic Queries</w:t>
      </w:r>
    </w:p>
    <w:p w14:paraId="6A0D70DB" w14:textId="533B9930" w:rsidR="002923D4" w:rsidRDefault="00886634" w:rsidP="002923D4">
      <w:pPr>
        <w:rPr>
          <w:lang w:val="en-US"/>
        </w:rPr>
      </w:pPr>
      <w:r w:rsidRPr="00886634">
        <w:rPr>
          <w:lang w:val="en-US"/>
        </w:rPr>
        <w:t>Retrieve all clients' names and contact emails.</w:t>
      </w:r>
    </w:p>
    <w:p w14:paraId="20AF7B05" w14:textId="1E92FFB3" w:rsidR="002923D4" w:rsidRDefault="00886634" w:rsidP="00886634">
      <w:pPr>
        <w:rPr>
          <w:lang w:val="en-US"/>
        </w:rPr>
      </w:pPr>
      <w:r w:rsidRPr="00886634">
        <w:rPr>
          <w:lang w:val="en-US"/>
        </w:rPr>
        <w:t>List all overdue invoices with the client's name.</w:t>
      </w:r>
    </w:p>
    <w:p w14:paraId="070F3328" w14:textId="64A47402" w:rsidR="002923D4" w:rsidRDefault="00886634" w:rsidP="002923D4">
      <w:pPr>
        <w:rPr>
          <w:lang w:val="en-US"/>
        </w:rPr>
      </w:pPr>
      <w:r w:rsidRPr="00886634">
        <w:rPr>
          <w:lang w:val="en-US"/>
        </w:rPr>
        <w:t>Find all payments made by bank transfer.</w:t>
      </w:r>
    </w:p>
    <w:p w14:paraId="65AA3C4F" w14:textId="2745194C" w:rsidR="002923D4" w:rsidRDefault="00886634" w:rsidP="002923D4">
      <w:r w:rsidRPr="00886634">
        <w:t>Show the total revenue received from paid invoices.</w:t>
      </w:r>
    </w:p>
    <w:p w14:paraId="001460AC" w14:textId="58D42ED0" w:rsidR="00886634" w:rsidRPr="002923D4" w:rsidRDefault="00886634" w:rsidP="002923D4">
      <w:pPr>
        <w:rPr>
          <w:lang w:val="en-US"/>
        </w:rPr>
      </w:pPr>
      <w:r w:rsidRPr="00886634">
        <w:t>Count the number of invoices per status (Pending, Paid, Overdue).</w:t>
      </w:r>
    </w:p>
    <w:p w14:paraId="04A294AE" w14:textId="7FE23F00" w:rsidR="00886634" w:rsidRPr="00886634" w:rsidRDefault="00886634" w:rsidP="00886634">
      <w:pPr>
        <w:pStyle w:val="Heading1"/>
        <w:numPr>
          <w:ilvl w:val="0"/>
          <w:numId w:val="91"/>
        </w:numPr>
      </w:pPr>
      <w:r>
        <w:t>Advanced</w:t>
      </w:r>
      <w:r w:rsidRPr="00886634">
        <w:t xml:space="preserve"> Queries</w:t>
      </w:r>
    </w:p>
    <w:p w14:paraId="262F6F60" w14:textId="654EAD87" w:rsidR="002923D4" w:rsidRPr="002923D4" w:rsidRDefault="00886634" w:rsidP="002923D4">
      <w:pPr>
        <w:rPr>
          <w:lang w:val="en-US"/>
        </w:rPr>
      </w:pPr>
      <w:r w:rsidRPr="00886634">
        <w:t xml:space="preserve">Retrieve all transactions for a specific supplier (e.g., </w:t>
      </w:r>
      <w:proofErr w:type="spellStart"/>
      <w:r w:rsidRPr="00886634">
        <w:t>supplier_id</w:t>
      </w:r>
      <w:proofErr w:type="spellEnd"/>
      <w:r w:rsidRPr="00886634">
        <w:t xml:space="preserve"> = 3).</w:t>
      </w:r>
    </w:p>
    <w:p w14:paraId="7A26FCD6" w14:textId="5924157F" w:rsidR="002923D4" w:rsidRDefault="00886634" w:rsidP="002923D4">
      <w:pPr>
        <w:rPr>
          <w:lang w:val="en-US"/>
        </w:rPr>
      </w:pPr>
      <w:r w:rsidRPr="00886634">
        <w:t>List the top 5 highest-paid employees.</w:t>
      </w:r>
    </w:p>
    <w:p w14:paraId="44BE84B2" w14:textId="1EA013F3" w:rsidR="002923D4" w:rsidRDefault="00886634" w:rsidP="002923D4">
      <w:pPr>
        <w:rPr>
          <w:lang w:val="en-US"/>
        </w:rPr>
      </w:pPr>
      <w:r w:rsidRPr="00886634">
        <w:t>Find all employees hired in the last 3 years.</w:t>
      </w:r>
    </w:p>
    <w:p w14:paraId="5BF56A51" w14:textId="7D03F932" w:rsidR="002923D4" w:rsidRDefault="00886634" w:rsidP="002923D4">
      <w:pPr>
        <w:rPr>
          <w:lang w:val="en-US"/>
        </w:rPr>
      </w:pPr>
      <w:r w:rsidRPr="00886634">
        <w:t>Calculate the total expenses for January 2024.</w:t>
      </w:r>
    </w:p>
    <w:p w14:paraId="6F2729FA" w14:textId="6A285F76" w:rsidR="00886634" w:rsidRPr="00CE1B2E" w:rsidRDefault="00886634" w:rsidP="002923D4">
      <w:r w:rsidRPr="00886634">
        <w:t>Find the highest and lowest invoice amounts.</w:t>
      </w:r>
    </w:p>
    <w:p w14:paraId="70FC9478" w14:textId="34557196" w:rsidR="002923D4" w:rsidRPr="002923D4" w:rsidRDefault="00886634" w:rsidP="00CE1B2E">
      <w:pPr>
        <w:pStyle w:val="Heading1"/>
        <w:numPr>
          <w:ilvl w:val="0"/>
          <w:numId w:val="91"/>
        </w:numPr>
      </w:pPr>
      <w:r>
        <w:t>Reports</w:t>
      </w:r>
    </w:p>
    <w:p w14:paraId="24D8A0C7" w14:textId="1F206731" w:rsidR="002923D4" w:rsidRDefault="00CE1B2E" w:rsidP="00CE1B2E">
      <w:pPr>
        <w:rPr>
          <w:lang w:val="en-US"/>
        </w:rPr>
      </w:pPr>
      <w:r w:rsidRPr="00CE1B2E">
        <w:rPr>
          <w:lang w:val="en-US"/>
        </w:rPr>
        <w:t>Create a view showing invoices with their corresponding payments.</w:t>
      </w:r>
    </w:p>
    <w:p w14:paraId="259CBC66" w14:textId="23BEF526" w:rsidR="002923D4" w:rsidRDefault="00CE1B2E" w:rsidP="002923D4">
      <w:pPr>
        <w:rPr>
          <w:lang w:val="en-US"/>
        </w:rPr>
      </w:pPr>
      <w:r w:rsidRPr="00CE1B2E">
        <w:t>Create a report showing monthly revenue for the year 2024.</w:t>
      </w:r>
    </w:p>
    <w:p w14:paraId="08F4612F" w14:textId="3F1E5111" w:rsidR="002923D4" w:rsidRDefault="00CE1B2E" w:rsidP="002923D4">
      <w:pPr>
        <w:rPr>
          <w:lang w:val="en-US"/>
        </w:rPr>
      </w:pPr>
      <w:r w:rsidRPr="00CE1B2E">
        <w:t>Find the total amount paid per client.</w:t>
      </w:r>
    </w:p>
    <w:p w14:paraId="22411088" w14:textId="71DD55B0" w:rsidR="002923D4" w:rsidRDefault="00CE1B2E" w:rsidP="002923D4">
      <w:pPr>
        <w:rPr>
          <w:lang w:val="en-US"/>
        </w:rPr>
      </w:pPr>
      <w:r w:rsidRPr="00CE1B2E">
        <w:t>List all invoices along with their VAT amounts.</w:t>
      </w:r>
    </w:p>
    <w:p w14:paraId="56305128" w14:textId="75CE6108" w:rsidR="002923D4" w:rsidRPr="002923D4" w:rsidRDefault="00CE1B2E" w:rsidP="00CE1B2E">
      <w:pPr>
        <w:rPr>
          <w:lang w:val="en-US"/>
        </w:rPr>
      </w:pPr>
      <w:r w:rsidRPr="00CE1B2E">
        <w:rPr>
          <w:lang w:val="en-US"/>
        </w:rPr>
        <w:t>Find the total payments received per payment method.</w:t>
      </w:r>
    </w:p>
    <w:p w14:paraId="52A70621" w14:textId="39D84F6A" w:rsidR="002923D4" w:rsidRDefault="00CE1B2E" w:rsidP="002923D4">
      <w:pPr>
        <w:rPr>
          <w:lang w:val="en-US"/>
        </w:rPr>
      </w:pPr>
      <w:r w:rsidRPr="00CE1B2E">
        <w:t>Write a stored procedure to fetch all invoices for a given client ID.</w:t>
      </w:r>
    </w:p>
    <w:p w14:paraId="6CA2F721" w14:textId="2650FB5A" w:rsidR="002923D4" w:rsidRDefault="00CE1B2E" w:rsidP="002923D4">
      <w:pPr>
        <w:rPr>
          <w:lang w:val="en-US"/>
        </w:rPr>
      </w:pPr>
      <w:r w:rsidRPr="00CE1B2E">
        <w:t>Find the percentage of overdue invoices relative to total invoices.</w:t>
      </w:r>
    </w:p>
    <w:p w14:paraId="42EF9058" w14:textId="4DAC648A" w:rsidR="002923D4" w:rsidRDefault="00CE1B2E" w:rsidP="002923D4">
      <w:pPr>
        <w:rPr>
          <w:lang w:val="en-US"/>
        </w:rPr>
      </w:pPr>
      <w:r w:rsidRPr="00CE1B2E">
        <w:t>Generate a report showing the top 3 clients who have paid the most.</w:t>
      </w:r>
    </w:p>
    <w:p w14:paraId="5E51CA76" w14:textId="0C909EB3" w:rsidR="00CE1B2E" w:rsidRDefault="00CE1B2E" w:rsidP="00CE1B2E">
      <w:pPr>
        <w:rPr>
          <w:lang w:val="en-US"/>
        </w:rPr>
      </w:pPr>
      <w:r>
        <w:t xml:space="preserve">(Optional) </w:t>
      </w:r>
      <w:r w:rsidRPr="00CE1B2E">
        <w:t xml:space="preserve">Create an index on the Payments table for faster lookups on </w:t>
      </w:r>
      <w:proofErr w:type="spellStart"/>
      <w:r w:rsidRPr="00CE1B2E">
        <w:t>invoice_id</w:t>
      </w:r>
      <w:proofErr w:type="spellEnd"/>
      <w:r w:rsidRPr="00CE1B2E">
        <w:t>.</w:t>
      </w:r>
    </w:p>
    <w:p w14:paraId="1A13AD62" w14:textId="02D0F114" w:rsidR="002923D4" w:rsidRPr="00010541" w:rsidRDefault="002923D4" w:rsidP="00CE1B2E">
      <w:pPr>
        <w:rPr>
          <w:lang w:val="bg-BG"/>
        </w:rPr>
      </w:pPr>
    </w:p>
    <w:sectPr w:rsidR="002923D4" w:rsidRPr="00010541" w:rsidSect="00F056B1">
      <w:headerReference w:type="default" r:id="rId8"/>
      <w:footerReference w:type="default" r:id="rId9"/>
      <w:pgSz w:w="11906" w:h="16838" w:code="9"/>
      <w:pgMar w:top="1702" w:right="720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29BD1" w14:textId="77777777" w:rsidR="00327EFD" w:rsidRDefault="00327EFD" w:rsidP="00EE49D3">
      <w:r>
        <w:separator/>
      </w:r>
    </w:p>
  </w:endnote>
  <w:endnote w:type="continuationSeparator" w:id="0">
    <w:p w14:paraId="6F416F29" w14:textId="77777777" w:rsidR="00327EFD" w:rsidRDefault="00327EFD" w:rsidP="00EE4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T Norms Pro">
    <w:panose1 w:val="02000503030000020003"/>
    <w:charset w:val="00"/>
    <w:family w:val="modern"/>
    <w:notTrueType/>
    <w:pitch w:val="variable"/>
    <w:sig w:usb0="A00002FF" w:usb1="5000A4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Condensed Light">
    <w:altName w:val="Roboto Condensed Light"/>
    <w:charset w:val="00"/>
    <w:family w:val="auto"/>
    <w:pitch w:val="variable"/>
    <w:sig w:usb0="E0000AFF" w:usb1="5000217F" w:usb2="0000002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3CA97" w14:textId="77777777" w:rsidR="00B94F19" w:rsidRDefault="00B94F19" w:rsidP="00EE49D3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B2C1F7" wp14:editId="12C7CCA4">
              <wp:simplePos x="0" y="0"/>
              <wp:positionH relativeFrom="column">
                <wp:posOffset>45720</wp:posOffset>
              </wp:positionH>
              <wp:positionV relativeFrom="paragraph">
                <wp:posOffset>93980</wp:posOffset>
              </wp:positionV>
              <wp:extent cx="2360930" cy="29527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295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6E07BA" w14:textId="77777777" w:rsidR="00B94F19" w:rsidRPr="002A3478" w:rsidRDefault="00B94F19" w:rsidP="00EE49D3">
                          <w:pPr>
                            <w:rPr>
                              <w:rFonts w:ascii="Montserrat" w:hAnsi="Montserrat"/>
                              <w:lang w:val="en-US"/>
                            </w:rPr>
                          </w:pPr>
                          <w:r w:rsidRPr="002A3478">
                            <w:t>sirma.com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B2C1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.6pt;margin-top:7.4pt;width:185.9pt;height:23.2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" filled="f" stroked="f">
              <v:textbox>
                <w:txbxContent>
                  <w:p w14:paraId="0C6E07BA" w14:textId="77777777" w:rsidR="00B94F19" w:rsidRPr="002A3478" w:rsidRDefault="00B94F19" w:rsidP="00EE49D3">
                    <w:pPr>
                      <w:rPr>
                        <w:rFonts w:ascii="Montserrat" w:hAnsi="Montserrat"/>
                        <w:lang w:val="en-US"/>
                      </w:rPr>
                    </w:pPr>
                    <w:r w:rsidRPr="002A3478">
                      <w:t>sirma.com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0E514" w14:textId="77777777" w:rsidR="00327EFD" w:rsidRDefault="00327EFD" w:rsidP="00EE49D3">
      <w:r>
        <w:separator/>
      </w:r>
    </w:p>
  </w:footnote>
  <w:footnote w:type="continuationSeparator" w:id="0">
    <w:p w14:paraId="589A639F" w14:textId="77777777" w:rsidR="00327EFD" w:rsidRDefault="00327EFD" w:rsidP="00EE4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4E24" w14:textId="6D561554" w:rsidR="00AA0D13" w:rsidRPr="00AA0D13" w:rsidRDefault="00AA0D13" w:rsidP="00AA0D1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 w:line="240" w:lineRule="auto"/>
      <w:rPr>
        <w:rFonts w:ascii="Calibri" w:eastAsia="Calibri" w:hAnsi="Calibri" w:cs="Calibri"/>
        <w:color w:val="44546A" w:themeColor="text2"/>
        <w:szCs w:val="24"/>
        <w:lang w:val="en-US"/>
      </w:rPr>
    </w:pPr>
    <w:bookmarkStart w:id="1" w:name="_Hlk188514502"/>
    <w:bookmarkStart w:id="2" w:name="_Hlk188514503"/>
    <w:r w:rsidRPr="00AA0D13">
      <w:rPr>
        <w:rFonts w:ascii="Calibri" w:eastAsia="Calibri" w:hAnsi="Calibri" w:cs="Calibri"/>
        <w:noProof/>
        <w:color w:val="44546A" w:themeColor="text2"/>
        <w:szCs w:val="24"/>
        <w:lang w:val="en-US"/>
      </w:rPr>
      <mc:AlternateContent>
        <mc:Choice Requires="wps">
          <w:drawing>
            <wp:anchor distT="45720" distB="45720" distL="114300" distR="114300" simplePos="0" relativeHeight="251664384" behindDoc="0" locked="0" layoutInCell="1" hidden="0" allowOverlap="1" wp14:anchorId="2C048649" wp14:editId="439B2F70">
              <wp:simplePos x="0" y="0"/>
              <wp:positionH relativeFrom="column">
                <wp:posOffset>2032000</wp:posOffset>
              </wp:positionH>
              <wp:positionV relativeFrom="paragraph">
                <wp:posOffset>83820</wp:posOffset>
              </wp:positionV>
              <wp:extent cx="2370455" cy="276225"/>
              <wp:effectExtent l="0" t="0" r="0" b="9525"/>
              <wp:wrapSquare wrapText="bothSides" distT="45720" distB="45720" distL="114300" distR="114300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045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FABCF8" w14:textId="77777777" w:rsidR="00AA0D13" w:rsidRDefault="00AA0D13" w:rsidP="00AA0D13">
                          <w:pPr>
                            <w:spacing w:before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+359 2 976 8310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048649" id="Rectangle 3" o:spid="_x0000_s1026" style="position:absolute;margin-left:160pt;margin-top:6.6pt;width:186.65pt;height:21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" filled="f" stroked="f">
              <v:textbox inset="2.53958mm,1.2694mm,2.53958mm,1.2694mm">
                <w:txbxContent>
                  <w:p w14:paraId="0AFABCF8" w14:textId="77777777" w:rsidR="00AA0D13" w:rsidRDefault="00AA0D13" w:rsidP="00AA0D13">
                    <w:pPr>
                      <w:spacing w:before="0" w:line="258" w:lineRule="auto"/>
                      <w:textDirection w:val="btLr"/>
                    </w:pPr>
                    <w:r>
                      <w:rPr>
                        <w:color w:val="000000"/>
                      </w:rPr>
                      <w:t>+359 2 976 8310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Pr="00AA0D13">
      <w:rPr>
        <w:rFonts w:ascii="Calibri" w:eastAsia="Calibri" w:hAnsi="Calibri" w:cs="Calibri"/>
        <w:noProof/>
        <w:color w:val="44546A" w:themeColor="text2"/>
        <w:szCs w:val="24"/>
        <w:lang w:val="en-US"/>
      </w:rPr>
      <mc:AlternateContent>
        <mc:Choice Requires="wps">
          <w:drawing>
            <wp:anchor distT="45720" distB="45720" distL="114300" distR="114300" simplePos="0" relativeHeight="251665408" behindDoc="0" locked="0" layoutInCell="1" hidden="0" allowOverlap="1" wp14:anchorId="189E966B" wp14:editId="16FD4A76">
              <wp:simplePos x="0" y="0"/>
              <wp:positionH relativeFrom="column">
                <wp:posOffset>3815080</wp:posOffset>
              </wp:positionH>
              <wp:positionV relativeFrom="paragraph">
                <wp:posOffset>-133985</wp:posOffset>
              </wp:positionV>
              <wp:extent cx="2370455" cy="276225"/>
              <wp:effectExtent l="0" t="0" r="0" b="0"/>
              <wp:wrapSquare wrapText="bothSides" distT="45720" distB="45720" distL="114300" distR="114300"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045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C579A2" w14:textId="77777777" w:rsidR="00AA0D13" w:rsidRDefault="00AA0D13" w:rsidP="00AA0D13">
                          <w:pPr>
                            <w:spacing w:before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135 </w:t>
                          </w:r>
                          <w:proofErr w:type="spellStart"/>
                          <w:r>
                            <w:rPr>
                              <w:color w:val="000000"/>
                            </w:rPr>
                            <w:t>Tsarigradsko</w:t>
                          </w:r>
                          <w:proofErr w:type="spellEnd"/>
                          <w:r>
                            <w:rPr>
                              <w:color w:val="000000"/>
                            </w:rPr>
                            <w:t xml:space="preserve"> Shosse Blvd.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9E966B" id="Rectangle 4" o:spid="_x0000_s1027" style="position:absolute;margin-left:300.4pt;margin-top:-10.55pt;width:186.65pt;height:21.7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" filled="f" stroked="f">
              <v:textbox inset="2.53958mm,1.2694mm,2.53958mm,1.2694mm">
                <w:txbxContent>
                  <w:p w14:paraId="67C579A2" w14:textId="77777777" w:rsidR="00AA0D13" w:rsidRDefault="00AA0D13" w:rsidP="00AA0D13">
                    <w:pPr>
                      <w:spacing w:before="0" w:line="258" w:lineRule="auto"/>
                      <w:textDirection w:val="btLr"/>
                    </w:pPr>
                    <w:r>
                      <w:rPr>
                        <w:color w:val="000000"/>
                      </w:rPr>
                      <w:t xml:space="preserve">135 </w:t>
                    </w:r>
                    <w:proofErr w:type="spellStart"/>
                    <w:r>
                      <w:rPr>
                        <w:color w:val="000000"/>
                      </w:rPr>
                      <w:t>Tsarigradsko</w:t>
                    </w:r>
                    <w:proofErr w:type="spellEnd"/>
                    <w:r>
                      <w:rPr>
                        <w:color w:val="000000"/>
                      </w:rPr>
                      <w:t xml:space="preserve"> Shosse Blvd.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Pr="00AA0D13">
      <w:rPr>
        <w:rFonts w:ascii="Calibri" w:eastAsia="Calibri" w:hAnsi="Calibri" w:cs="Calibri"/>
        <w:noProof/>
        <w:color w:val="44546A" w:themeColor="text2"/>
        <w:szCs w:val="24"/>
        <w:lang w:val="en-US"/>
      </w:rPr>
      <w:drawing>
        <wp:anchor distT="0" distB="0" distL="0" distR="0" simplePos="0" relativeHeight="251662336" behindDoc="1" locked="0" layoutInCell="1" hidden="0" allowOverlap="1" wp14:anchorId="0E1E3E34" wp14:editId="3945003F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29662" cy="1074798"/>
          <wp:effectExtent l="0" t="0" r="0" b="0"/>
          <wp:wrapNone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9662" cy="10747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AA0D13">
      <w:rPr>
        <w:rFonts w:ascii="Calibri" w:eastAsia="Calibri" w:hAnsi="Calibri" w:cs="Calibri"/>
        <w:color w:val="44546A" w:themeColor="text2"/>
        <w:szCs w:val="24"/>
        <w:lang w:val="en-US"/>
      </w:rPr>
      <w:t xml:space="preserve">                                                                   </w:t>
    </w:r>
    <w:r w:rsidRPr="00AA0D13">
      <w:rPr>
        <w:rFonts w:ascii="Calibri" w:eastAsia="Calibri" w:hAnsi="Calibri" w:cs="Calibri"/>
        <w:noProof/>
        <w:color w:val="44546A" w:themeColor="text2"/>
        <w:szCs w:val="24"/>
        <w:lang w:val="en-US"/>
      </w:rPr>
      <mc:AlternateContent>
        <mc:Choice Requires="wps">
          <w:drawing>
            <wp:anchor distT="45720" distB="45720" distL="114300" distR="114300" simplePos="0" relativeHeight="251663360" behindDoc="0" locked="0" layoutInCell="1" hidden="0" allowOverlap="1" wp14:anchorId="272742EF" wp14:editId="1A7D2510">
              <wp:simplePos x="0" y="0"/>
              <wp:positionH relativeFrom="column">
                <wp:posOffset>2032000</wp:posOffset>
              </wp:positionH>
              <wp:positionV relativeFrom="paragraph">
                <wp:posOffset>-119379</wp:posOffset>
              </wp:positionV>
              <wp:extent cx="2370455" cy="276225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65535" y="3646650"/>
                        <a:ext cx="236093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D83876" w14:textId="2C4DDC3E" w:rsidR="00AA0D13" w:rsidRDefault="00AA0D13" w:rsidP="00AA0D13">
                          <w:pPr>
                            <w:spacing w:before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office@sirma.com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2742EF" id="Rectangle 1" o:spid="_x0000_s1028" style="position:absolute;margin-left:160pt;margin-top:-9.4pt;width:186.65pt;height:21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" filled="f" stroked="f">
              <v:textbox inset="2.53958mm,1.2694mm,2.53958mm,1.2694mm">
                <w:txbxContent>
                  <w:p w14:paraId="1DD83876" w14:textId="2C4DDC3E" w:rsidR="00AA0D13" w:rsidRDefault="00AA0D13" w:rsidP="00AA0D13">
                    <w:pPr>
                      <w:spacing w:before="0" w:line="258" w:lineRule="auto"/>
                      <w:textDirection w:val="btLr"/>
                    </w:pPr>
                    <w:r>
                      <w:rPr>
                        <w:color w:val="000000"/>
                      </w:rPr>
                      <w:t>office@sirma.com</w:t>
                    </w:r>
                  </w:p>
                </w:txbxContent>
              </v:textbox>
              <w10:wrap type="square"/>
            </v:rect>
          </w:pict>
        </mc:Fallback>
      </mc:AlternateContent>
    </w:r>
    <w:r w:rsidRPr="00AA0D13">
      <w:rPr>
        <w:rFonts w:ascii="Calibri" w:eastAsia="Calibri" w:hAnsi="Calibri" w:cs="Calibri"/>
        <w:noProof/>
        <w:color w:val="44546A" w:themeColor="text2"/>
        <w:szCs w:val="24"/>
        <w:lang w:val="en-US"/>
      </w:rPr>
      <mc:AlternateContent>
        <mc:Choice Requires="wps">
          <w:drawing>
            <wp:anchor distT="45720" distB="45720" distL="114300" distR="114300" simplePos="0" relativeHeight="251666432" behindDoc="0" locked="0" layoutInCell="1" hidden="0" allowOverlap="1" wp14:anchorId="5961A82C" wp14:editId="0279361C">
              <wp:simplePos x="0" y="0"/>
              <wp:positionH relativeFrom="column">
                <wp:posOffset>3822700</wp:posOffset>
              </wp:positionH>
              <wp:positionV relativeFrom="paragraph">
                <wp:posOffset>45720</wp:posOffset>
              </wp:positionV>
              <wp:extent cx="2370455" cy="276225"/>
              <wp:effectExtent l="0" t="0" r="0" b="0"/>
              <wp:wrapSquare wrapText="bothSides" distT="45720" distB="45720" distL="114300" distR="114300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65535" y="3646650"/>
                        <a:ext cx="236093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302F1D" w14:textId="77777777" w:rsidR="00AA0D13" w:rsidRDefault="00AA0D13" w:rsidP="00AA0D13">
                          <w:pPr>
                            <w:spacing w:before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1784 Sofia, Bulgaria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61A82C" id="Rectangle 2" o:spid="_x0000_s1029" style="position:absolute;margin-left:301pt;margin-top:3.6pt;width:186.65pt;height:2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" filled="f" stroked="f">
              <v:textbox inset="2.53958mm,1.2694mm,2.53958mm,1.2694mm">
                <w:txbxContent>
                  <w:p w14:paraId="50302F1D" w14:textId="77777777" w:rsidR="00AA0D13" w:rsidRDefault="00AA0D13" w:rsidP="00AA0D13">
                    <w:pPr>
                      <w:spacing w:before="0" w:line="258" w:lineRule="auto"/>
                      <w:textDirection w:val="btLr"/>
                    </w:pPr>
                    <w:r>
                      <w:rPr>
                        <w:color w:val="000000"/>
                      </w:rPr>
                      <w:t>1784 Sofia, Bulgaria</w:t>
                    </w:r>
                  </w:p>
                </w:txbxContent>
              </v:textbox>
              <w10:wrap type="square"/>
            </v:rect>
          </w:pict>
        </mc:Fallback>
      </mc:AlternateContent>
    </w:r>
    <w:bookmarkEnd w:id="1"/>
    <w:bookmarkEnd w:id="2"/>
  </w:p>
  <w:p w14:paraId="419F2F75" w14:textId="5D5ED6B6" w:rsidR="00AA0D13" w:rsidRPr="00AA0D13" w:rsidRDefault="00AA0D13" w:rsidP="00AA0D13">
    <w:pPr>
      <w:pStyle w:val="Header"/>
      <w:spacing w:before="0"/>
      <w:rPr>
        <w:color w:val="44546A" w:themeColor="text2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A79"/>
    <w:multiLevelType w:val="hybridMultilevel"/>
    <w:tmpl w:val="FEA80198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3BD4"/>
    <w:multiLevelType w:val="hybridMultilevel"/>
    <w:tmpl w:val="E8EE7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168C"/>
    <w:multiLevelType w:val="hybridMultilevel"/>
    <w:tmpl w:val="640ED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D3AAD"/>
    <w:multiLevelType w:val="multilevel"/>
    <w:tmpl w:val="93720A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532EB"/>
    <w:multiLevelType w:val="multilevel"/>
    <w:tmpl w:val="326E14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02B1"/>
    <w:multiLevelType w:val="multilevel"/>
    <w:tmpl w:val="D1A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77F6C"/>
    <w:multiLevelType w:val="multilevel"/>
    <w:tmpl w:val="473A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C690B"/>
    <w:multiLevelType w:val="hybridMultilevel"/>
    <w:tmpl w:val="3C748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7064D"/>
    <w:multiLevelType w:val="hybridMultilevel"/>
    <w:tmpl w:val="D7C2B258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E2702"/>
    <w:multiLevelType w:val="hybridMultilevel"/>
    <w:tmpl w:val="7D521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991E24"/>
    <w:multiLevelType w:val="hybridMultilevel"/>
    <w:tmpl w:val="1FC0618E"/>
    <w:lvl w:ilvl="0" w:tplc="AEA47150">
      <w:numFmt w:val="bullet"/>
      <w:lvlText w:val=""/>
      <w:lvlJc w:val="left"/>
      <w:pPr>
        <w:ind w:left="1428" w:hanging="360"/>
      </w:pPr>
      <w:rPr>
        <w:rFonts w:ascii="TT Norms Pro" w:eastAsiaTheme="minorHAnsi" w:hAnsi="TT Norm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31C5DFB"/>
    <w:multiLevelType w:val="hybridMultilevel"/>
    <w:tmpl w:val="5958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0100D1"/>
    <w:multiLevelType w:val="hybridMultilevel"/>
    <w:tmpl w:val="AA7ABCA6"/>
    <w:lvl w:ilvl="0" w:tplc="AEA47150">
      <w:numFmt w:val="bullet"/>
      <w:lvlText w:val=""/>
      <w:lvlJc w:val="left"/>
      <w:pPr>
        <w:ind w:left="720" w:hanging="360"/>
      </w:pPr>
      <w:rPr>
        <w:rFonts w:ascii="TT Norms Pro" w:eastAsiaTheme="minorHAnsi" w:hAnsi="TT Norm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D407BA"/>
    <w:multiLevelType w:val="multilevel"/>
    <w:tmpl w:val="290A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D58FD"/>
    <w:multiLevelType w:val="hybridMultilevel"/>
    <w:tmpl w:val="50006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AA77D6"/>
    <w:multiLevelType w:val="multilevel"/>
    <w:tmpl w:val="632AC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99250D"/>
    <w:multiLevelType w:val="hybridMultilevel"/>
    <w:tmpl w:val="2970F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CC4F37"/>
    <w:multiLevelType w:val="hybridMultilevel"/>
    <w:tmpl w:val="8C0C1F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076848"/>
    <w:multiLevelType w:val="hybridMultilevel"/>
    <w:tmpl w:val="AE4E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E0787E"/>
    <w:multiLevelType w:val="hybridMultilevel"/>
    <w:tmpl w:val="B65C69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B631D2"/>
    <w:multiLevelType w:val="hybridMultilevel"/>
    <w:tmpl w:val="F904C00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7A0A31"/>
    <w:multiLevelType w:val="hybridMultilevel"/>
    <w:tmpl w:val="49BE69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3D170C"/>
    <w:multiLevelType w:val="multilevel"/>
    <w:tmpl w:val="DEBECA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73CAB"/>
    <w:multiLevelType w:val="hybridMultilevel"/>
    <w:tmpl w:val="525A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50085C"/>
    <w:multiLevelType w:val="hybridMultilevel"/>
    <w:tmpl w:val="B3AA34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887364"/>
    <w:multiLevelType w:val="hybridMultilevel"/>
    <w:tmpl w:val="35D23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290702"/>
    <w:multiLevelType w:val="multilevel"/>
    <w:tmpl w:val="2D1010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48364B"/>
    <w:multiLevelType w:val="hybridMultilevel"/>
    <w:tmpl w:val="61569F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9A4B0C"/>
    <w:multiLevelType w:val="hybridMultilevel"/>
    <w:tmpl w:val="B2A86ACC"/>
    <w:lvl w:ilvl="0" w:tplc="B576E880">
      <w:start w:val="1"/>
      <w:numFmt w:val="decimal"/>
      <w:lvlText w:val="%1."/>
      <w:lvlJc w:val="left"/>
      <w:pPr>
        <w:ind w:left="29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90" w:hanging="360"/>
      </w:pPr>
    </w:lvl>
    <w:lvl w:ilvl="2" w:tplc="0409001B" w:tentative="1">
      <w:start w:val="1"/>
      <w:numFmt w:val="lowerRoman"/>
      <w:lvlText w:val="%3."/>
      <w:lvlJc w:val="right"/>
      <w:pPr>
        <w:ind w:left="-270" w:hanging="180"/>
      </w:pPr>
    </w:lvl>
    <w:lvl w:ilvl="3" w:tplc="0409000F" w:tentative="1">
      <w:start w:val="1"/>
      <w:numFmt w:val="decimal"/>
      <w:lvlText w:val="%4."/>
      <w:lvlJc w:val="left"/>
      <w:pPr>
        <w:ind w:left="450" w:hanging="360"/>
      </w:pPr>
    </w:lvl>
    <w:lvl w:ilvl="4" w:tplc="04090019" w:tentative="1">
      <w:start w:val="1"/>
      <w:numFmt w:val="lowerLetter"/>
      <w:lvlText w:val="%5."/>
      <w:lvlJc w:val="left"/>
      <w:pPr>
        <w:ind w:left="1170" w:hanging="360"/>
      </w:pPr>
    </w:lvl>
    <w:lvl w:ilvl="5" w:tplc="0409001B" w:tentative="1">
      <w:start w:val="1"/>
      <w:numFmt w:val="lowerRoman"/>
      <w:lvlText w:val="%6."/>
      <w:lvlJc w:val="right"/>
      <w:pPr>
        <w:ind w:left="1890" w:hanging="180"/>
      </w:pPr>
    </w:lvl>
    <w:lvl w:ilvl="6" w:tplc="0409000F" w:tentative="1">
      <w:start w:val="1"/>
      <w:numFmt w:val="decimal"/>
      <w:lvlText w:val="%7."/>
      <w:lvlJc w:val="left"/>
      <w:pPr>
        <w:ind w:left="2610" w:hanging="360"/>
      </w:pPr>
    </w:lvl>
    <w:lvl w:ilvl="7" w:tplc="04090019" w:tentative="1">
      <w:start w:val="1"/>
      <w:numFmt w:val="lowerLetter"/>
      <w:lvlText w:val="%8."/>
      <w:lvlJc w:val="left"/>
      <w:pPr>
        <w:ind w:left="3330" w:hanging="360"/>
      </w:pPr>
    </w:lvl>
    <w:lvl w:ilvl="8" w:tplc="0409001B" w:tentative="1">
      <w:start w:val="1"/>
      <w:numFmt w:val="lowerRoman"/>
      <w:lvlText w:val="%9."/>
      <w:lvlJc w:val="right"/>
      <w:pPr>
        <w:ind w:left="4050" w:hanging="180"/>
      </w:pPr>
    </w:lvl>
  </w:abstractNum>
  <w:abstractNum w:abstractNumId="29" w15:restartNumberingAfterBreak="0">
    <w:nsid w:val="36C03159"/>
    <w:multiLevelType w:val="hybridMultilevel"/>
    <w:tmpl w:val="ADCE57D2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172960"/>
    <w:multiLevelType w:val="hybridMultilevel"/>
    <w:tmpl w:val="F5AA077C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034F4D"/>
    <w:multiLevelType w:val="hybridMultilevel"/>
    <w:tmpl w:val="06100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C77B43"/>
    <w:multiLevelType w:val="hybridMultilevel"/>
    <w:tmpl w:val="22768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E529FB"/>
    <w:multiLevelType w:val="multilevel"/>
    <w:tmpl w:val="8ED2AE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2C6F54"/>
    <w:multiLevelType w:val="multilevel"/>
    <w:tmpl w:val="79285C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FD1900"/>
    <w:multiLevelType w:val="hybridMultilevel"/>
    <w:tmpl w:val="7316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430B45"/>
    <w:multiLevelType w:val="multilevel"/>
    <w:tmpl w:val="E5A6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41DE7"/>
    <w:multiLevelType w:val="hybridMultilevel"/>
    <w:tmpl w:val="B0682C66"/>
    <w:lvl w:ilvl="0" w:tplc="AEA47150">
      <w:numFmt w:val="bullet"/>
      <w:lvlText w:val=""/>
      <w:lvlJc w:val="left"/>
      <w:pPr>
        <w:ind w:left="1080" w:hanging="360"/>
      </w:pPr>
      <w:rPr>
        <w:rFonts w:ascii="TT Norms Pro" w:eastAsiaTheme="minorHAnsi" w:hAnsi="TT Norm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8980DF4"/>
    <w:multiLevelType w:val="hybridMultilevel"/>
    <w:tmpl w:val="FA8455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491FB4"/>
    <w:multiLevelType w:val="hybridMultilevel"/>
    <w:tmpl w:val="F1ECAC54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2C2478"/>
    <w:multiLevelType w:val="hybridMultilevel"/>
    <w:tmpl w:val="6B760B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21562A"/>
    <w:multiLevelType w:val="hybridMultilevel"/>
    <w:tmpl w:val="A6CC5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7B7BA7"/>
    <w:multiLevelType w:val="multilevel"/>
    <w:tmpl w:val="E5A6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9D3BD2"/>
    <w:multiLevelType w:val="hybridMultilevel"/>
    <w:tmpl w:val="337A3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441973"/>
    <w:multiLevelType w:val="multilevel"/>
    <w:tmpl w:val="025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710379"/>
    <w:multiLevelType w:val="multilevel"/>
    <w:tmpl w:val="F20416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FE63FC"/>
    <w:multiLevelType w:val="hybridMultilevel"/>
    <w:tmpl w:val="076AE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A26048"/>
    <w:multiLevelType w:val="multilevel"/>
    <w:tmpl w:val="E3A4C1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EE1047"/>
    <w:multiLevelType w:val="hybridMultilevel"/>
    <w:tmpl w:val="66B6C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2C1CC9"/>
    <w:multiLevelType w:val="hybridMultilevel"/>
    <w:tmpl w:val="ADC87F76"/>
    <w:lvl w:ilvl="0" w:tplc="55D8BA1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9D7FD5"/>
    <w:multiLevelType w:val="multilevel"/>
    <w:tmpl w:val="B39051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793DFE"/>
    <w:multiLevelType w:val="hybridMultilevel"/>
    <w:tmpl w:val="E648DE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3F2018"/>
    <w:multiLevelType w:val="multilevel"/>
    <w:tmpl w:val="075CD7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DE415D"/>
    <w:multiLevelType w:val="hybridMultilevel"/>
    <w:tmpl w:val="90C08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AA263B"/>
    <w:multiLevelType w:val="hybridMultilevel"/>
    <w:tmpl w:val="B4AA5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B775D6"/>
    <w:multiLevelType w:val="multilevel"/>
    <w:tmpl w:val="DD4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595">
    <w:abstractNumId w:val="28"/>
  </w:num>
  <w:num w:numId="2" w16cid:durableId="786043222">
    <w:abstractNumId w:val="17"/>
  </w:num>
  <w:num w:numId="3" w16cid:durableId="820000710">
    <w:abstractNumId w:val="24"/>
  </w:num>
  <w:num w:numId="4" w16cid:durableId="1467426367">
    <w:abstractNumId w:val="40"/>
  </w:num>
  <w:num w:numId="5" w16cid:durableId="2023968193">
    <w:abstractNumId w:val="51"/>
  </w:num>
  <w:num w:numId="6" w16cid:durableId="706833452">
    <w:abstractNumId w:val="19"/>
  </w:num>
  <w:num w:numId="7" w16cid:durableId="799375183">
    <w:abstractNumId w:val="49"/>
  </w:num>
  <w:num w:numId="8" w16cid:durableId="1056976343">
    <w:abstractNumId w:val="29"/>
  </w:num>
  <w:num w:numId="9" w16cid:durableId="1206063705">
    <w:abstractNumId w:val="0"/>
  </w:num>
  <w:num w:numId="10" w16cid:durableId="633606377">
    <w:abstractNumId w:val="39"/>
  </w:num>
  <w:num w:numId="11" w16cid:durableId="1916745837">
    <w:abstractNumId w:val="30"/>
  </w:num>
  <w:num w:numId="12" w16cid:durableId="1828014596">
    <w:abstractNumId w:val="38"/>
  </w:num>
  <w:num w:numId="13" w16cid:durableId="1045981853">
    <w:abstractNumId w:val="8"/>
  </w:num>
  <w:num w:numId="14" w16cid:durableId="176041176">
    <w:abstractNumId w:val="21"/>
  </w:num>
  <w:num w:numId="15" w16cid:durableId="159276617">
    <w:abstractNumId w:val="20"/>
  </w:num>
  <w:num w:numId="16" w16cid:durableId="384791946">
    <w:abstractNumId w:val="2"/>
  </w:num>
  <w:num w:numId="17" w16cid:durableId="1239248562">
    <w:abstractNumId w:val="43"/>
  </w:num>
  <w:num w:numId="18" w16cid:durableId="1133987972">
    <w:abstractNumId w:val="23"/>
  </w:num>
  <w:num w:numId="19" w16cid:durableId="1273829830">
    <w:abstractNumId w:val="28"/>
  </w:num>
  <w:num w:numId="20" w16cid:durableId="361128296">
    <w:abstractNumId w:val="28"/>
  </w:num>
  <w:num w:numId="21" w16cid:durableId="593367779">
    <w:abstractNumId w:val="28"/>
  </w:num>
  <w:num w:numId="22" w16cid:durableId="1492940192">
    <w:abstractNumId w:val="28"/>
  </w:num>
  <w:num w:numId="23" w16cid:durableId="370349324">
    <w:abstractNumId w:val="28"/>
  </w:num>
  <w:num w:numId="24" w16cid:durableId="1502969841">
    <w:abstractNumId w:val="28"/>
  </w:num>
  <w:num w:numId="25" w16cid:durableId="1528369130">
    <w:abstractNumId w:val="28"/>
  </w:num>
  <w:num w:numId="26" w16cid:durableId="1831826356">
    <w:abstractNumId w:val="28"/>
  </w:num>
  <w:num w:numId="27" w16cid:durableId="1503472802">
    <w:abstractNumId w:val="53"/>
  </w:num>
  <w:num w:numId="28" w16cid:durableId="2072926110">
    <w:abstractNumId w:val="28"/>
  </w:num>
  <w:num w:numId="29" w16cid:durableId="983192444">
    <w:abstractNumId w:val="7"/>
  </w:num>
  <w:num w:numId="30" w16cid:durableId="30686710">
    <w:abstractNumId w:val="32"/>
  </w:num>
  <w:num w:numId="31" w16cid:durableId="1607039908">
    <w:abstractNumId w:val="11"/>
  </w:num>
  <w:num w:numId="32" w16cid:durableId="113066731">
    <w:abstractNumId w:val="48"/>
  </w:num>
  <w:num w:numId="33" w16cid:durableId="39863310">
    <w:abstractNumId w:val="54"/>
  </w:num>
  <w:num w:numId="34" w16cid:durableId="1704279949">
    <w:abstractNumId w:val="28"/>
  </w:num>
  <w:num w:numId="35" w16cid:durableId="1197891855">
    <w:abstractNumId w:val="28"/>
  </w:num>
  <w:num w:numId="36" w16cid:durableId="662004655">
    <w:abstractNumId w:val="46"/>
  </w:num>
  <w:num w:numId="37" w16cid:durableId="829903664">
    <w:abstractNumId w:val="18"/>
  </w:num>
  <w:num w:numId="38" w16cid:durableId="1036009188">
    <w:abstractNumId w:val="28"/>
  </w:num>
  <w:num w:numId="39" w16cid:durableId="1061750476">
    <w:abstractNumId w:val="28"/>
  </w:num>
  <w:num w:numId="40" w16cid:durableId="2041273406">
    <w:abstractNumId w:val="28"/>
  </w:num>
  <w:num w:numId="41" w16cid:durableId="5250993">
    <w:abstractNumId w:val="28"/>
  </w:num>
  <w:num w:numId="42" w16cid:durableId="1187673850">
    <w:abstractNumId w:val="28"/>
  </w:num>
  <w:num w:numId="43" w16cid:durableId="577372286">
    <w:abstractNumId w:val="28"/>
  </w:num>
  <w:num w:numId="44" w16cid:durableId="1513376453">
    <w:abstractNumId w:val="28"/>
  </w:num>
  <w:num w:numId="45" w16cid:durableId="889220259">
    <w:abstractNumId w:val="28"/>
  </w:num>
  <w:num w:numId="46" w16cid:durableId="509876246">
    <w:abstractNumId w:val="28"/>
  </w:num>
  <w:num w:numId="47" w16cid:durableId="707296946">
    <w:abstractNumId w:val="28"/>
  </w:num>
  <w:num w:numId="48" w16cid:durableId="688406982">
    <w:abstractNumId w:val="1"/>
  </w:num>
  <w:num w:numId="49" w16cid:durableId="1617130339">
    <w:abstractNumId w:val="28"/>
  </w:num>
  <w:num w:numId="50" w16cid:durableId="1361318837">
    <w:abstractNumId w:val="25"/>
  </w:num>
  <w:num w:numId="51" w16cid:durableId="46102223">
    <w:abstractNumId w:val="28"/>
  </w:num>
  <w:num w:numId="52" w16cid:durableId="1998682751">
    <w:abstractNumId w:val="28"/>
  </w:num>
  <w:num w:numId="53" w16cid:durableId="1619870740">
    <w:abstractNumId w:val="28"/>
  </w:num>
  <w:num w:numId="54" w16cid:durableId="1934583711">
    <w:abstractNumId w:val="16"/>
  </w:num>
  <w:num w:numId="55" w16cid:durableId="816190586">
    <w:abstractNumId w:val="35"/>
  </w:num>
  <w:num w:numId="56" w16cid:durableId="171335846">
    <w:abstractNumId w:val="55"/>
  </w:num>
  <w:num w:numId="57" w16cid:durableId="98836584">
    <w:abstractNumId w:val="5"/>
  </w:num>
  <w:num w:numId="58" w16cid:durableId="1168792749">
    <w:abstractNumId w:val="44"/>
  </w:num>
  <w:num w:numId="59" w16cid:durableId="670990275">
    <w:abstractNumId w:val="13"/>
  </w:num>
  <w:num w:numId="60" w16cid:durableId="1247417782">
    <w:abstractNumId w:val="22"/>
  </w:num>
  <w:num w:numId="61" w16cid:durableId="1615212917">
    <w:abstractNumId w:val="4"/>
  </w:num>
  <w:num w:numId="62" w16cid:durableId="1620599602">
    <w:abstractNumId w:val="6"/>
  </w:num>
  <w:num w:numId="63" w16cid:durableId="1278217115">
    <w:abstractNumId w:val="36"/>
  </w:num>
  <w:num w:numId="64" w16cid:durableId="1521703843">
    <w:abstractNumId w:val="42"/>
  </w:num>
  <w:num w:numId="65" w16cid:durableId="1720858206">
    <w:abstractNumId w:val="28"/>
  </w:num>
  <w:num w:numId="66" w16cid:durableId="909080503">
    <w:abstractNumId w:val="28"/>
  </w:num>
  <w:num w:numId="67" w16cid:durableId="1394355147">
    <w:abstractNumId w:val="28"/>
  </w:num>
  <w:num w:numId="68" w16cid:durableId="959647962">
    <w:abstractNumId w:val="28"/>
  </w:num>
  <w:num w:numId="69" w16cid:durableId="77870379">
    <w:abstractNumId w:val="28"/>
  </w:num>
  <w:num w:numId="70" w16cid:durableId="189952602">
    <w:abstractNumId w:val="28"/>
  </w:num>
  <w:num w:numId="71" w16cid:durableId="24140361">
    <w:abstractNumId w:val="28"/>
  </w:num>
  <w:num w:numId="72" w16cid:durableId="1438793913">
    <w:abstractNumId w:val="28"/>
  </w:num>
  <w:num w:numId="73" w16cid:durableId="1597712751">
    <w:abstractNumId w:val="28"/>
  </w:num>
  <w:num w:numId="74" w16cid:durableId="1628968683">
    <w:abstractNumId w:val="15"/>
  </w:num>
  <w:num w:numId="75" w16cid:durableId="564873862">
    <w:abstractNumId w:val="3"/>
  </w:num>
  <w:num w:numId="76" w16cid:durableId="1802963655">
    <w:abstractNumId w:val="26"/>
  </w:num>
  <w:num w:numId="77" w16cid:durableId="1872835612">
    <w:abstractNumId w:val="47"/>
  </w:num>
  <w:num w:numId="78" w16cid:durableId="227767857">
    <w:abstractNumId w:val="45"/>
  </w:num>
  <w:num w:numId="79" w16cid:durableId="689721955">
    <w:abstractNumId w:val="52"/>
  </w:num>
  <w:num w:numId="80" w16cid:durableId="615022298">
    <w:abstractNumId w:val="34"/>
  </w:num>
  <w:num w:numId="81" w16cid:durableId="455375601">
    <w:abstractNumId w:val="33"/>
  </w:num>
  <w:num w:numId="82" w16cid:durableId="1206287202">
    <w:abstractNumId w:val="50"/>
  </w:num>
  <w:num w:numId="83" w16cid:durableId="396125020">
    <w:abstractNumId w:val="28"/>
  </w:num>
  <w:num w:numId="84" w16cid:durableId="330724262">
    <w:abstractNumId w:val="28"/>
  </w:num>
  <w:num w:numId="85" w16cid:durableId="892157191">
    <w:abstractNumId w:val="28"/>
  </w:num>
  <w:num w:numId="86" w16cid:durableId="1160536537">
    <w:abstractNumId w:val="28"/>
  </w:num>
  <w:num w:numId="87" w16cid:durableId="1358311953">
    <w:abstractNumId w:val="28"/>
  </w:num>
  <w:num w:numId="88" w16cid:durableId="90395310">
    <w:abstractNumId w:val="28"/>
  </w:num>
  <w:num w:numId="89" w16cid:durableId="885680339">
    <w:abstractNumId w:val="28"/>
  </w:num>
  <w:num w:numId="90" w16cid:durableId="1104498910">
    <w:abstractNumId w:val="28"/>
  </w:num>
  <w:num w:numId="91" w16cid:durableId="1476265074">
    <w:abstractNumId w:val="31"/>
  </w:num>
  <w:num w:numId="92" w16cid:durableId="367071813">
    <w:abstractNumId w:val="14"/>
  </w:num>
  <w:num w:numId="93" w16cid:durableId="1224095766">
    <w:abstractNumId w:val="41"/>
  </w:num>
  <w:num w:numId="94" w16cid:durableId="450976922">
    <w:abstractNumId w:val="12"/>
  </w:num>
  <w:num w:numId="95" w16cid:durableId="1104376010">
    <w:abstractNumId w:val="37"/>
  </w:num>
  <w:num w:numId="96" w16cid:durableId="1006860102">
    <w:abstractNumId w:val="10"/>
  </w:num>
  <w:num w:numId="97" w16cid:durableId="608322492">
    <w:abstractNumId w:val="9"/>
  </w:num>
  <w:num w:numId="98" w16cid:durableId="728958448">
    <w:abstractNumId w:val="2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514"/>
    <w:rsid w:val="00010541"/>
    <w:rsid w:val="000124E9"/>
    <w:rsid w:val="00044E62"/>
    <w:rsid w:val="00077C2F"/>
    <w:rsid w:val="000846FE"/>
    <w:rsid w:val="000D6227"/>
    <w:rsid w:val="000F39EE"/>
    <w:rsid w:val="000F6D6F"/>
    <w:rsid w:val="00103AEA"/>
    <w:rsid w:val="00110929"/>
    <w:rsid w:val="001279A7"/>
    <w:rsid w:val="00135DA5"/>
    <w:rsid w:val="001553D1"/>
    <w:rsid w:val="00163414"/>
    <w:rsid w:val="00166336"/>
    <w:rsid w:val="00182735"/>
    <w:rsid w:val="00223CBD"/>
    <w:rsid w:val="00224329"/>
    <w:rsid w:val="00261B13"/>
    <w:rsid w:val="0026510F"/>
    <w:rsid w:val="00284536"/>
    <w:rsid w:val="002923D4"/>
    <w:rsid w:val="002928C8"/>
    <w:rsid w:val="002A3478"/>
    <w:rsid w:val="002A3535"/>
    <w:rsid w:val="002C02CD"/>
    <w:rsid w:val="002E757D"/>
    <w:rsid w:val="002F6EE8"/>
    <w:rsid w:val="00301E84"/>
    <w:rsid w:val="00323286"/>
    <w:rsid w:val="00327EFD"/>
    <w:rsid w:val="00336990"/>
    <w:rsid w:val="00357C94"/>
    <w:rsid w:val="003A28F0"/>
    <w:rsid w:val="003F0014"/>
    <w:rsid w:val="00401CB2"/>
    <w:rsid w:val="004148F0"/>
    <w:rsid w:val="00415D46"/>
    <w:rsid w:val="004173AD"/>
    <w:rsid w:val="004205CD"/>
    <w:rsid w:val="00433B3A"/>
    <w:rsid w:val="00434B11"/>
    <w:rsid w:val="0046474E"/>
    <w:rsid w:val="00467F1C"/>
    <w:rsid w:val="00495927"/>
    <w:rsid w:val="004A0BA7"/>
    <w:rsid w:val="004B2AE6"/>
    <w:rsid w:val="004D1B7D"/>
    <w:rsid w:val="004F0497"/>
    <w:rsid w:val="005740A4"/>
    <w:rsid w:val="005B0349"/>
    <w:rsid w:val="005B68FA"/>
    <w:rsid w:val="005C51EB"/>
    <w:rsid w:val="005F3357"/>
    <w:rsid w:val="00603126"/>
    <w:rsid w:val="00662966"/>
    <w:rsid w:val="00681FF7"/>
    <w:rsid w:val="00695342"/>
    <w:rsid w:val="006A1346"/>
    <w:rsid w:val="006A3C5A"/>
    <w:rsid w:val="006A551F"/>
    <w:rsid w:val="006F0845"/>
    <w:rsid w:val="007079E0"/>
    <w:rsid w:val="00707EA9"/>
    <w:rsid w:val="00727310"/>
    <w:rsid w:val="00760A5C"/>
    <w:rsid w:val="00780636"/>
    <w:rsid w:val="007824E5"/>
    <w:rsid w:val="007971D2"/>
    <w:rsid w:val="007F144A"/>
    <w:rsid w:val="007F27C8"/>
    <w:rsid w:val="008006E2"/>
    <w:rsid w:val="00804D82"/>
    <w:rsid w:val="008166FB"/>
    <w:rsid w:val="00820263"/>
    <w:rsid w:val="0083685F"/>
    <w:rsid w:val="00836915"/>
    <w:rsid w:val="008466AA"/>
    <w:rsid w:val="00854D26"/>
    <w:rsid w:val="00875D71"/>
    <w:rsid w:val="00886634"/>
    <w:rsid w:val="0089614F"/>
    <w:rsid w:val="008B4EB7"/>
    <w:rsid w:val="008E3485"/>
    <w:rsid w:val="008E5C8B"/>
    <w:rsid w:val="00967A90"/>
    <w:rsid w:val="009C7514"/>
    <w:rsid w:val="009D0DFD"/>
    <w:rsid w:val="009F5B00"/>
    <w:rsid w:val="00A01F1F"/>
    <w:rsid w:val="00A30ABC"/>
    <w:rsid w:val="00A31355"/>
    <w:rsid w:val="00A5013E"/>
    <w:rsid w:val="00A84F75"/>
    <w:rsid w:val="00AA0D13"/>
    <w:rsid w:val="00AB3027"/>
    <w:rsid w:val="00AB4096"/>
    <w:rsid w:val="00B13585"/>
    <w:rsid w:val="00B30EA5"/>
    <w:rsid w:val="00B345A4"/>
    <w:rsid w:val="00B74B47"/>
    <w:rsid w:val="00B83238"/>
    <w:rsid w:val="00B83637"/>
    <w:rsid w:val="00B83FDF"/>
    <w:rsid w:val="00B948C4"/>
    <w:rsid w:val="00B94F19"/>
    <w:rsid w:val="00BA2682"/>
    <w:rsid w:val="00BB1242"/>
    <w:rsid w:val="00BC1EE8"/>
    <w:rsid w:val="00BD566A"/>
    <w:rsid w:val="00BE753A"/>
    <w:rsid w:val="00BF6184"/>
    <w:rsid w:val="00C04102"/>
    <w:rsid w:val="00C2141E"/>
    <w:rsid w:val="00C36A85"/>
    <w:rsid w:val="00C42CE7"/>
    <w:rsid w:val="00C67C9B"/>
    <w:rsid w:val="00C80992"/>
    <w:rsid w:val="00C8571B"/>
    <w:rsid w:val="00C85B2B"/>
    <w:rsid w:val="00CA1629"/>
    <w:rsid w:val="00CB6EE6"/>
    <w:rsid w:val="00CC6681"/>
    <w:rsid w:val="00CE1B2E"/>
    <w:rsid w:val="00D5503B"/>
    <w:rsid w:val="00D65610"/>
    <w:rsid w:val="00D93DEF"/>
    <w:rsid w:val="00DA2393"/>
    <w:rsid w:val="00DA77D1"/>
    <w:rsid w:val="00DC437F"/>
    <w:rsid w:val="00DC643F"/>
    <w:rsid w:val="00DE1256"/>
    <w:rsid w:val="00DF6DF3"/>
    <w:rsid w:val="00E03201"/>
    <w:rsid w:val="00E13A3E"/>
    <w:rsid w:val="00E23FA5"/>
    <w:rsid w:val="00E31D2F"/>
    <w:rsid w:val="00E32005"/>
    <w:rsid w:val="00E664C1"/>
    <w:rsid w:val="00E95081"/>
    <w:rsid w:val="00E96085"/>
    <w:rsid w:val="00EA0AD9"/>
    <w:rsid w:val="00EA1607"/>
    <w:rsid w:val="00EA2310"/>
    <w:rsid w:val="00EB036A"/>
    <w:rsid w:val="00EE49D3"/>
    <w:rsid w:val="00EE4FBA"/>
    <w:rsid w:val="00EF441E"/>
    <w:rsid w:val="00F056B1"/>
    <w:rsid w:val="00F45CA3"/>
    <w:rsid w:val="00F460BB"/>
    <w:rsid w:val="00F4747E"/>
    <w:rsid w:val="00F94AA4"/>
    <w:rsid w:val="00FB74C8"/>
    <w:rsid w:val="00FD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E35A1"/>
  <w15:chartTrackingRefBased/>
  <w15:docId w15:val="{1E550491-C492-4F25-8004-B025ECA4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4E9"/>
    <w:pPr>
      <w:spacing w:before="240" w:after="240"/>
    </w:pPr>
    <w:rPr>
      <w:rFonts w:ascii="TT Norms Pro" w:hAnsi="TT Norms Pro"/>
      <w:color w:val="2A2858"/>
      <w:sz w:val="24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9D3"/>
    <w:pPr>
      <w:keepNext/>
      <w:keepLines/>
      <w:spacing w:line="276" w:lineRule="auto"/>
      <w:ind w:left="360" w:hanging="36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342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3485"/>
    <w:pPr>
      <w:keepNext/>
      <w:keepLines/>
      <w:spacing w:before="80" w:after="0" w:line="240" w:lineRule="auto"/>
      <w:outlineLvl w:val="3"/>
    </w:pPr>
    <w:rPr>
      <w:rFonts w:asciiTheme="minorHAnsi" w:eastAsiaTheme="majorEastAsia" w:hAnsiTheme="minorHAnsi" w:cstheme="majorBidi"/>
      <w:i/>
      <w:iCs/>
      <w:color w:val="ED7D31" w:themeColor="accent2"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348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348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48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1EB"/>
  </w:style>
  <w:style w:type="paragraph" w:styleId="Footer">
    <w:name w:val="footer"/>
    <w:basedOn w:val="Normal"/>
    <w:link w:val="FooterChar"/>
    <w:uiPriority w:val="99"/>
    <w:unhideWhenUsed/>
    <w:rsid w:val="005C51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1EB"/>
  </w:style>
  <w:style w:type="character" w:styleId="Hyperlink">
    <w:name w:val="Hyperlink"/>
    <w:basedOn w:val="DefaultParagraphFont"/>
    <w:uiPriority w:val="99"/>
    <w:unhideWhenUsed/>
    <w:rsid w:val="00B94F1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E49D3"/>
    <w:rPr>
      <w:rFonts w:ascii="TT Norms Pro" w:eastAsiaTheme="majorEastAsia" w:hAnsi="TT Norms Pro" w:cstheme="majorBidi"/>
      <w:b/>
      <w:color w:val="2A2858"/>
      <w:sz w:val="28"/>
      <w:szCs w:val="32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695342"/>
    <w:rPr>
      <w:rFonts w:ascii="Verdana" w:eastAsiaTheme="majorEastAsia" w:hAnsi="Verdana" w:cstheme="majorBidi"/>
      <w:b/>
      <w:color w:val="2E74B5" w:themeColor="accent1" w:themeShade="BF"/>
      <w:sz w:val="24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EA0AD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F4747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4747E"/>
    <w:rPr>
      <w:rFonts w:eastAsiaTheme="minorEastAsia"/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47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747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4AA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34B11"/>
    <w:pPr>
      <w:tabs>
        <w:tab w:val="left" w:pos="660"/>
        <w:tab w:val="right" w:leader="dot" w:pos="1004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4AA4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F94A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D5503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03B"/>
    <w:rPr>
      <w:i/>
      <w:iCs/>
      <w:color w:val="404040" w:themeColor="text1" w:themeTint="BF"/>
    </w:rPr>
  </w:style>
  <w:style w:type="paragraph" w:customStyle="1" w:styleId="code">
    <w:name w:val="code"/>
    <w:basedOn w:val="Quote"/>
    <w:link w:val="codeChar"/>
    <w:qFormat/>
    <w:rsid w:val="00D5503B"/>
    <w:pPr>
      <w:jc w:val="left"/>
    </w:pPr>
    <w:rPr>
      <w:rFonts w:ascii="Consolas" w:hAnsi="Consolas"/>
      <w:i w:val="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35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odeChar">
    <w:name w:val="code Char"/>
    <w:basedOn w:val="QuoteChar"/>
    <w:link w:val="code"/>
    <w:rsid w:val="00D5503B"/>
    <w:rPr>
      <w:rFonts w:ascii="Consolas" w:hAnsi="Consolas"/>
      <w:i w:val="0"/>
      <w:iCs/>
      <w:color w:val="404040" w:themeColor="text1" w:themeTint="BF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4B11"/>
    <w:pPr>
      <w:spacing w:after="100"/>
      <w:ind w:left="440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434B11"/>
    <w:rPr>
      <w:rFonts w:ascii="Verdana" w:hAnsi="Verdana"/>
    </w:rPr>
  </w:style>
  <w:style w:type="paragraph" w:customStyle="1" w:styleId="Info2">
    <w:name w:val="Info 2"/>
    <w:basedOn w:val="Normal"/>
    <w:qFormat/>
    <w:rsid w:val="00434B11"/>
    <w:pPr>
      <w:spacing w:line="240" w:lineRule="auto"/>
    </w:pPr>
    <w:rPr>
      <w:rFonts w:ascii="Roboto Condensed Light" w:eastAsia="Times New Roman" w:hAnsi="Roboto Condensed Light" w:cstheme="minorHAnsi"/>
      <w:i/>
      <w:color w:val="44546A" w:themeColor="text2"/>
      <w:szCs w:val="24"/>
    </w:rPr>
  </w:style>
  <w:style w:type="table" w:styleId="GridTable1Light-Accent2">
    <w:name w:val="Grid Table 1 Light Accent 2"/>
    <w:basedOn w:val="TableNormal"/>
    <w:uiPriority w:val="46"/>
    <w:rsid w:val="00434B11"/>
    <w:pPr>
      <w:spacing w:after="0" w:line="240" w:lineRule="auto"/>
    </w:pPr>
    <w:rPr>
      <w:sz w:val="21"/>
      <w:szCs w:val="21"/>
      <w:lang w:val="en-US"/>
    </w:rPr>
    <w:tblPr>
      <w:tblStyleRowBandSize w:val="1"/>
      <w:tblStyleColBandSize w:val="1"/>
      <w:tblInd w:w="0" w:type="nil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B83637"/>
    <w:rPr>
      <w:color w:val="808080"/>
    </w:rPr>
  </w:style>
  <w:style w:type="table" w:styleId="GridTable1Light-Accent1">
    <w:name w:val="Grid Table 1 Light Accent 1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967A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8E3485"/>
    <w:rPr>
      <w:rFonts w:eastAsiaTheme="majorEastAsia" w:cstheme="majorBidi"/>
      <w:i/>
      <w:iCs/>
      <w:color w:val="ED7D31" w:themeColor="accent2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E3485"/>
    <w:rPr>
      <w:rFonts w:asciiTheme="majorHAnsi" w:eastAsiaTheme="majorEastAsia" w:hAnsiTheme="majorHAnsi" w:cstheme="majorBidi"/>
      <w:color w:val="C45911" w:themeColor="accent2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E3485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485"/>
    <w:rPr>
      <w:rFonts w:asciiTheme="majorHAnsi" w:eastAsiaTheme="majorEastAsia" w:hAnsiTheme="majorHAnsi" w:cstheme="majorBidi"/>
      <w:b/>
      <w:bCs/>
      <w:color w:val="833C0B" w:themeColor="accent2" w:themeShade="80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485"/>
    <w:rPr>
      <w:rFonts w:asciiTheme="majorHAnsi" w:eastAsiaTheme="majorEastAsia" w:hAnsiTheme="majorHAnsi" w:cstheme="majorBidi"/>
      <w:color w:val="833C0B" w:themeColor="accent2" w:themeShade="80"/>
      <w:sz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485"/>
    <w:rPr>
      <w:rFonts w:asciiTheme="majorHAnsi" w:eastAsiaTheme="majorEastAsia" w:hAnsiTheme="majorHAnsi" w:cstheme="majorBidi"/>
      <w:i/>
      <w:iCs/>
      <w:color w:val="833C0B" w:themeColor="accent2" w:themeShade="80"/>
      <w:sz w:val="24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3485"/>
    <w:pPr>
      <w:spacing w:line="240" w:lineRule="auto"/>
    </w:pPr>
    <w:rPr>
      <w:rFonts w:asciiTheme="minorHAnsi" w:eastAsiaTheme="minorEastAsia" w:hAnsiTheme="minorHAnsi"/>
      <w:b/>
      <w:bCs/>
      <w:color w:val="404040" w:themeColor="text1" w:themeTint="BF"/>
      <w:sz w:val="16"/>
      <w:szCs w:val="16"/>
      <w:lang w:val="en-US"/>
    </w:rPr>
  </w:style>
  <w:style w:type="character" w:styleId="Strong">
    <w:name w:val="Strong"/>
    <w:basedOn w:val="DefaultParagraphFont"/>
    <w:uiPriority w:val="22"/>
    <w:qFormat/>
    <w:rsid w:val="008E3485"/>
    <w:rPr>
      <w:b/>
      <w:bCs/>
    </w:rPr>
  </w:style>
  <w:style w:type="character" w:styleId="Emphasis">
    <w:name w:val="Emphasis"/>
    <w:basedOn w:val="DefaultParagraphFont"/>
    <w:uiPriority w:val="20"/>
    <w:qFormat/>
    <w:rsid w:val="008E3485"/>
    <w:rPr>
      <w:i/>
      <w:iCs/>
      <w:color w:val="000000" w:themeColor="text1"/>
    </w:rPr>
  </w:style>
  <w:style w:type="paragraph" w:styleId="NoSpacing">
    <w:name w:val="No Spacing"/>
    <w:uiPriority w:val="1"/>
    <w:qFormat/>
    <w:rsid w:val="008E3485"/>
    <w:pPr>
      <w:spacing w:after="0" w:line="240" w:lineRule="auto"/>
    </w:pPr>
    <w:rPr>
      <w:rFonts w:eastAsiaTheme="minorEastAsia"/>
      <w:sz w:val="21"/>
      <w:szCs w:val="21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485"/>
    <w:pPr>
      <w:pBdr>
        <w:top w:val="single" w:sz="24" w:space="4" w:color="ED7D31" w:themeColor="accent2"/>
      </w:pBdr>
      <w:spacing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485"/>
    <w:rPr>
      <w:rFonts w:asciiTheme="majorHAnsi" w:eastAsiaTheme="majorEastAsia" w:hAnsiTheme="majorHAnsi" w:cstheme="majorBidi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8E34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E3485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8E34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E34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E3485"/>
    <w:rPr>
      <w:b/>
      <w:bCs/>
      <w:caps w:val="0"/>
      <w:smallCaps/>
      <w:spacing w:val="0"/>
    </w:rPr>
  </w:style>
  <w:style w:type="character" w:customStyle="1" w:styleId="normaltextrun">
    <w:name w:val="normaltextrun"/>
    <w:basedOn w:val="DefaultParagraphFont"/>
    <w:rsid w:val="008E3485"/>
  </w:style>
  <w:style w:type="paragraph" w:customStyle="1" w:styleId="StyleInfo">
    <w:name w:val="Style Info"/>
    <w:basedOn w:val="Normal"/>
    <w:qFormat/>
    <w:rsid w:val="008E3485"/>
    <w:pPr>
      <w:framePr w:wrap="around" w:vAnchor="text" w:hAnchor="text" w:y="1"/>
      <w:pBdr>
        <w:top w:val="single" w:sz="4" w:space="1" w:color="E7E6E6" w:themeColor="background2"/>
        <w:left w:val="single" w:sz="4" w:space="4" w:color="E7E6E6" w:themeColor="background2"/>
        <w:bottom w:val="single" w:sz="4" w:space="1" w:color="E7E6E6" w:themeColor="background2"/>
        <w:right w:val="single" w:sz="4" w:space="4" w:color="E7E6E6" w:themeColor="background2"/>
      </w:pBdr>
      <w:spacing w:line="240" w:lineRule="auto"/>
    </w:pPr>
    <w:rPr>
      <w:rFonts w:asciiTheme="minorHAnsi" w:eastAsia="Times New Roman" w:hAnsiTheme="minorHAnsi" w:cstheme="minorHAnsi"/>
      <w:i/>
      <w:color w:val="E7E6E6" w:themeColor="background2"/>
      <w:szCs w:val="24"/>
      <w:lang w:val="en-US"/>
    </w:rPr>
  </w:style>
  <w:style w:type="paragraph" w:customStyle="1" w:styleId="Example">
    <w:name w:val="Example"/>
    <w:basedOn w:val="Normal"/>
    <w:qFormat/>
    <w:rsid w:val="008E3485"/>
    <w:pPr>
      <w:framePr w:wrap="around" w:vAnchor="text" w:hAnchor="text" w:y="1"/>
      <w:pBdr>
        <w:top w:val="dashed" w:sz="4" w:space="1" w:color="44546A" w:themeColor="text2"/>
        <w:left w:val="dashed" w:sz="4" w:space="4" w:color="44546A" w:themeColor="text2"/>
        <w:bottom w:val="dashed" w:sz="4" w:space="1" w:color="44546A" w:themeColor="text2"/>
        <w:right w:val="dashed" w:sz="4" w:space="4" w:color="44546A" w:themeColor="text2"/>
      </w:pBdr>
      <w:shd w:val="clear" w:color="auto" w:fill="DEE3EA"/>
      <w:spacing w:line="276" w:lineRule="auto"/>
    </w:pPr>
    <w:rPr>
      <w:rFonts w:asciiTheme="minorHAnsi" w:eastAsiaTheme="minorEastAsia" w:hAnsiTheme="minorHAnsi" w:cstheme="minorHAnsi"/>
      <w:i/>
      <w:color w:val="44546A" w:themeColor="text2"/>
      <w:szCs w:val="21"/>
      <w:lang w:val="en-US"/>
    </w:rPr>
  </w:style>
  <w:style w:type="table" w:styleId="TableGrid">
    <w:name w:val="Table Grid"/>
    <w:basedOn w:val="TableNormal"/>
    <w:uiPriority w:val="59"/>
    <w:rsid w:val="008E3485"/>
    <w:pPr>
      <w:spacing w:after="0" w:line="240" w:lineRule="auto"/>
    </w:pPr>
    <w:rPr>
      <w:sz w:val="21"/>
      <w:szCs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0">
    <w:name w:val="Code"/>
    <w:basedOn w:val="Normal"/>
    <w:link w:val="CodeChar0"/>
    <w:qFormat/>
    <w:rsid w:val="008E3485"/>
    <w:pPr>
      <w:spacing w:before="80" w:after="120" w:line="276" w:lineRule="auto"/>
    </w:pPr>
    <w:rPr>
      <w:rFonts w:ascii="Consolas" w:hAnsi="Consolas"/>
      <w:b/>
      <w:noProof/>
    </w:rPr>
  </w:style>
  <w:style w:type="character" w:customStyle="1" w:styleId="CodeChar0">
    <w:name w:val="Code Char"/>
    <w:basedOn w:val="DefaultParagraphFont"/>
    <w:link w:val="Code0"/>
    <w:rsid w:val="008E3485"/>
    <w:rPr>
      <w:rFonts w:ascii="Consolas" w:hAnsi="Consolas"/>
      <w:b/>
      <w:noProof/>
    </w:rPr>
  </w:style>
  <w:style w:type="table" w:styleId="TableGridLight">
    <w:name w:val="Grid Table Light"/>
    <w:basedOn w:val="TableNormal"/>
    <w:uiPriority w:val="40"/>
    <w:rsid w:val="00401C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27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1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9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94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5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40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9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77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2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46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8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5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57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1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5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1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0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6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4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9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5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7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5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3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4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15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9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8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0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4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1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97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38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93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9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07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02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0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55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818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4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9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2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1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9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7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9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4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2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0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6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37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mchill\Downloads\Sirma%20-%20Letterhead%20-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B7519-6628-44D6-B85B-D52598F7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Sirma - Letterhead -1.dotx</Template>
  <TotalTime>1505</TotalTime>
  <Pages>5</Pages>
  <Words>1780</Words>
  <Characters>10148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Momchill Zarev</dc:creator>
  <cp:keywords/>
  <dc:description/>
  <cp:lastModifiedBy>Alen Paunov</cp:lastModifiedBy>
  <cp:revision>22</cp:revision>
  <cp:lastPrinted>2023-02-01T10:01:00Z</cp:lastPrinted>
  <dcterms:created xsi:type="dcterms:W3CDTF">2023-09-02T09:31:00Z</dcterms:created>
  <dcterms:modified xsi:type="dcterms:W3CDTF">2025-01-30T09:10:00Z</dcterms:modified>
  <cp:category/>
</cp:coreProperties>
</file>